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E2320" w14:textId="77777777" w:rsidR="00935506" w:rsidRPr="002C6CC0" w:rsidRDefault="005814E6" w:rsidP="002F58C7">
      <w:pPr>
        <w:pStyle w:val="Title"/>
      </w:pPr>
      <w:r>
        <w:t>Sprint Retrospective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4"/>
        <w:gridCol w:w="2392"/>
        <w:gridCol w:w="1313"/>
        <w:gridCol w:w="3637"/>
      </w:tblGrid>
      <w:tr w:rsidR="002F58C7" w:rsidRPr="002C6CC0" w14:paraId="39FEFB82" w14:textId="77777777" w:rsidTr="002F58C7">
        <w:trPr>
          <w:cantSplit/>
          <w:trHeight w:val="567"/>
        </w:trPr>
        <w:tc>
          <w:tcPr>
            <w:tcW w:w="1714" w:type="dxa"/>
          </w:tcPr>
          <w:p w14:paraId="2DC656D9" w14:textId="77777777" w:rsidR="002F58C7" w:rsidRPr="002C6CC0" w:rsidRDefault="002C6CC0" w:rsidP="002F58C7">
            <w:pPr>
              <w:pStyle w:val="MtedetaljerLable"/>
            </w:pPr>
            <w:r w:rsidRPr="002C6CC0">
              <w:t>Attendees</w:t>
            </w:r>
            <w:r w:rsidR="002F58C7" w:rsidRPr="002C6CC0">
              <w:t>:</w:t>
            </w:r>
          </w:p>
        </w:tc>
        <w:tc>
          <w:tcPr>
            <w:tcW w:w="7342" w:type="dxa"/>
            <w:gridSpan w:val="3"/>
          </w:tcPr>
          <w:p w14:paraId="11121DA8" w14:textId="77777777" w:rsidR="00E070CD" w:rsidRPr="00E070CD" w:rsidRDefault="00E070CD" w:rsidP="00E070CD">
            <w:pPr>
              <w:pStyle w:val="BodyText"/>
            </w:pPr>
            <w:r>
              <w:t xml:space="preserve">August Oksavik, Signe Berggren Ekern, Matthew Hunt, </w:t>
            </w:r>
            <w:r w:rsidRPr="00E070CD">
              <w:t xml:space="preserve">Saleh Abdel-Afou </w:t>
            </w:r>
            <w:proofErr w:type="spellStart"/>
            <w:r w:rsidRPr="00E070CD">
              <w:t>Alaliyat</w:t>
            </w:r>
            <w:proofErr w:type="spellEnd"/>
          </w:p>
          <w:p w14:paraId="2CFE7C9A" w14:textId="7F087FF2" w:rsidR="002F58C7" w:rsidRPr="002C6CC0" w:rsidRDefault="002F58C7" w:rsidP="002F58C7">
            <w:pPr>
              <w:pStyle w:val="BodyText"/>
            </w:pPr>
          </w:p>
        </w:tc>
      </w:tr>
      <w:tr w:rsidR="002F58C7" w:rsidRPr="002C6CC0" w14:paraId="43D35931" w14:textId="77777777" w:rsidTr="002F58C7">
        <w:trPr>
          <w:cantSplit/>
          <w:trHeight w:val="567"/>
        </w:trPr>
        <w:tc>
          <w:tcPr>
            <w:tcW w:w="1714" w:type="dxa"/>
          </w:tcPr>
          <w:p w14:paraId="060382B9" w14:textId="77777777" w:rsidR="002F58C7" w:rsidRPr="002C6CC0" w:rsidRDefault="002C6CC0" w:rsidP="002F58C7">
            <w:pPr>
              <w:pStyle w:val="MtedetaljerLable"/>
            </w:pPr>
            <w:r w:rsidRPr="002C6CC0">
              <w:t>Absentee</w:t>
            </w:r>
            <w:r w:rsidR="002F58C7" w:rsidRPr="002C6CC0">
              <w:t>:</w:t>
            </w:r>
          </w:p>
        </w:tc>
        <w:tc>
          <w:tcPr>
            <w:tcW w:w="7342" w:type="dxa"/>
            <w:gridSpan w:val="3"/>
          </w:tcPr>
          <w:p w14:paraId="4FBA942D" w14:textId="359E6E88" w:rsidR="002F58C7" w:rsidRPr="002C6CC0" w:rsidRDefault="00E070CD" w:rsidP="002F58C7">
            <w:pPr>
              <w:pStyle w:val="BodyText"/>
            </w:pPr>
            <w:r>
              <w:t>n/a</w:t>
            </w:r>
          </w:p>
        </w:tc>
      </w:tr>
      <w:tr w:rsidR="002F58C7" w:rsidRPr="002C6CC0" w14:paraId="00F7006E" w14:textId="77777777" w:rsidTr="002F58C7">
        <w:trPr>
          <w:cantSplit/>
          <w:trHeight w:val="567"/>
        </w:trPr>
        <w:tc>
          <w:tcPr>
            <w:tcW w:w="1714" w:type="dxa"/>
          </w:tcPr>
          <w:p w14:paraId="1E117449" w14:textId="77777777" w:rsidR="002F58C7" w:rsidRPr="002C6CC0" w:rsidRDefault="002C6CC0" w:rsidP="002F58C7">
            <w:pPr>
              <w:pStyle w:val="MtedetaljerLable"/>
            </w:pPr>
            <w:r w:rsidRPr="002C6CC0">
              <w:t>Copy</w:t>
            </w:r>
            <w:r w:rsidR="002F58C7" w:rsidRPr="002C6CC0">
              <w:t xml:space="preserve"> </w:t>
            </w:r>
            <w:r w:rsidRPr="002C6CC0">
              <w:t>to</w:t>
            </w:r>
            <w:r w:rsidR="002F58C7" w:rsidRPr="002C6CC0">
              <w:t>:</w:t>
            </w:r>
          </w:p>
        </w:tc>
        <w:tc>
          <w:tcPr>
            <w:tcW w:w="7342" w:type="dxa"/>
            <w:gridSpan w:val="3"/>
          </w:tcPr>
          <w:p w14:paraId="1EA6D2F0" w14:textId="588FD0E1" w:rsidR="002F58C7" w:rsidRPr="002C6CC0" w:rsidRDefault="002F58C7" w:rsidP="002F58C7">
            <w:pPr>
              <w:pStyle w:val="BodyText"/>
            </w:pPr>
          </w:p>
        </w:tc>
      </w:tr>
      <w:tr w:rsidR="002F58C7" w:rsidRPr="002C6CC0" w14:paraId="192644DA" w14:textId="77777777" w:rsidTr="002F58C7">
        <w:trPr>
          <w:cantSplit/>
          <w:trHeight w:val="567"/>
        </w:trPr>
        <w:tc>
          <w:tcPr>
            <w:tcW w:w="1714" w:type="dxa"/>
          </w:tcPr>
          <w:p w14:paraId="1ED83B21" w14:textId="77777777" w:rsidR="002F58C7" w:rsidRPr="002C6CC0" w:rsidRDefault="002C6CC0" w:rsidP="002F58C7">
            <w:pPr>
              <w:pStyle w:val="MtedetaljerLable"/>
            </w:pPr>
            <w:r w:rsidRPr="002C6CC0">
              <w:t>Date and time of meeting</w:t>
            </w:r>
            <w:r w:rsidR="002F58C7" w:rsidRPr="002C6CC0">
              <w:t>:</w:t>
            </w:r>
          </w:p>
        </w:tc>
        <w:tc>
          <w:tcPr>
            <w:tcW w:w="2392" w:type="dxa"/>
          </w:tcPr>
          <w:p w14:paraId="2FF61C8F" w14:textId="77777777" w:rsidR="002F58C7" w:rsidRDefault="00E070CD" w:rsidP="002F58C7">
            <w:pPr>
              <w:pStyle w:val="BodyText"/>
            </w:pPr>
            <w:r>
              <w:t>28.01.2026</w:t>
            </w:r>
          </w:p>
          <w:p w14:paraId="6861192F" w14:textId="452A9424" w:rsidR="00E070CD" w:rsidRPr="002C6CC0" w:rsidRDefault="00E070CD" w:rsidP="002F58C7">
            <w:pPr>
              <w:pStyle w:val="BodyText"/>
            </w:pPr>
            <w:r>
              <w:t>11:00 – 12:00</w:t>
            </w:r>
          </w:p>
        </w:tc>
        <w:tc>
          <w:tcPr>
            <w:tcW w:w="1313" w:type="dxa"/>
          </w:tcPr>
          <w:p w14:paraId="70100E41" w14:textId="77777777" w:rsidR="002F58C7" w:rsidRPr="002C6CC0" w:rsidRDefault="002C6CC0" w:rsidP="002F58C7">
            <w:pPr>
              <w:pStyle w:val="MtedetaljerLable"/>
            </w:pPr>
            <w:r w:rsidRPr="002C6CC0">
              <w:t>Location</w:t>
            </w:r>
            <w:r w:rsidR="002F58C7" w:rsidRPr="002C6CC0">
              <w:t>:</w:t>
            </w:r>
          </w:p>
        </w:tc>
        <w:tc>
          <w:tcPr>
            <w:tcW w:w="3637" w:type="dxa"/>
          </w:tcPr>
          <w:p w14:paraId="32FFC49B" w14:textId="25DF0685" w:rsidR="002F58C7" w:rsidRPr="002C6CC0" w:rsidRDefault="00E070CD" w:rsidP="002F58C7">
            <w:pPr>
              <w:pStyle w:val="BodyText"/>
            </w:pPr>
            <w:proofErr w:type="gramStart"/>
            <w:r>
              <w:t xml:space="preserve">NTNU  </w:t>
            </w:r>
            <w:proofErr w:type="spellStart"/>
            <w:r>
              <w:t>Ankeret</w:t>
            </w:r>
            <w:proofErr w:type="spellEnd"/>
            <w:proofErr w:type="gramEnd"/>
            <w:r>
              <w:t xml:space="preserve"> - B432</w:t>
            </w:r>
          </w:p>
        </w:tc>
      </w:tr>
    </w:tbl>
    <w:p w14:paraId="6C2C312A" w14:textId="77777777" w:rsidR="002F58C7" w:rsidRPr="002C6CC0" w:rsidRDefault="005814E6" w:rsidP="002F58C7">
      <w:pPr>
        <w:pStyle w:val="Heading1"/>
      </w:pPr>
      <w:r>
        <w:t>Retrospective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196"/>
        <w:gridCol w:w="567"/>
        <w:gridCol w:w="4196"/>
      </w:tblGrid>
      <w:tr w:rsidR="005814E6" w14:paraId="6F52720F" w14:textId="77777777" w:rsidTr="005814E6">
        <w:tc>
          <w:tcPr>
            <w:tcW w:w="4196" w:type="dxa"/>
            <w:tcBorders>
              <w:top w:val="single" w:sz="4" w:space="0" w:color="91C89C"/>
              <w:left w:val="single" w:sz="4" w:space="0" w:color="91C89C"/>
              <w:bottom w:val="single" w:sz="4" w:space="0" w:color="91C89C"/>
              <w:right w:val="single" w:sz="4" w:space="0" w:color="91C89C"/>
            </w:tcBorders>
            <w:shd w:val="clear" w:color="auto" w:fill="F3F9F4"/>
          </w:tcPr>
          <w:p w14:paraId="76670D85" w14:textId="3BE420EF" w:rsidR="005814E6" w:rsidRDefault="005814E6" w:rsidP="005814E6">
            <w:pPr>
              <w:pStyle w:val="MtedetaljerLable"/>
            </w:pPr>
            <w:r>
              <w:t>What did we do well?</w:t>
            </w:r>
          </w:p>
        </w:tc>
        <w:tc>
          <w:tcPr>
            <w:tcW w:w="567" w:type="dxa"/>
            <w:tcBorders>
              <w:top w:val="nil"/>
              <w:left w:val="single" w:sz="4" w:space="0" w:color="91C89C"/>
              <w:bottom w:val="nil"/>
              <w:right w:val="single" w:sz="4" w:space="0" w:color="D04437"/>
            </w:tcBorders>
          </w:tcPr>
          <w:p w14:paraId="6A7E8B7E" w14:textId="77777777" w:rsidR="005814E6" w:rsidRDefault="005814E6" w:rsidP="002F58C7">
            <w:pPr>
              <w:pStyle w:val="Heading2"/>
            </w:pPr>
          </w:p>
        </w:tc>
        <w:tc>
          <w:tcPr>
            <w:tcW w:w="4196" w:type="dxa"/>
            <w:tcBorders>
              <w:top w:val="single" w:sz="4" w:space="0" w:color="D04437"/>
              <w:left w:val="single" w:sz="4" w:space="0" w:color="D04437"/>
              <w:bottom w:val="single" w:sz="4" w:space="0" w:color="D04437"/>
              <w:right w:val="single" w:sz="4" w:space="0" w:color="D04437"/>
            </w:tcBorders>
            <w:shd w:val="clear" w:color="auto" w:fill="FFF8F7"/>
          </w:tcPr>
          <w:p w14:paraId="13BA5B6F" w14:textId="77777777" w:rsidR="005814E6" w:rsidRDefault="005814E6" w:rsidP="005814E6">
            <w:pPr>
              <w:pStyle w:val="MtedetaljerLable"/>
            </w:pPr>
            <w:r>
              <w:t>What should we have done better?</w:t>
            </w:r>
          </w:p>
        </w:tc>
      </w:tr>
      <w:tr w:rsidR="005814E6" w14:paraId="64C26743" w14:textId="77777777" w:rsidTr="005814E6">
        <w:tc>
          <w:tcPr>
            <w:tcW w:w="4196" w:type="dxa"/>
            <w:tcBorders>
              <w:top w:val="single" w:sz="4" w:space="0" w:color="91C89C"/>
              <w:left w:val="nil"/>
              <w:bottom w:val="nil"/>
              <w:right w:val="nil"/>
            </w:tcBorders>
          </w:tcPr>
          <w:p w14:paraId="5F6B753B" w14:textId="2A0AFAD0" w:rsidR="00CF591F" w:rsidRDefault="00CF591F" w:rsidP="005814E6">
            <w:pPr>
              <w:pStyle w:val="ListBullet"/>
            </w:pPr>
            <w:r>
              <w:t>Envisioned an architecture</w:t>
            </w:r>
            <w:r w:rsidR="000C21D5">
              <w:t>.</w:t>
            </w:r>
          </w:p>
          <w:p w14:paraId="6154F96F" w14:textId="0244B996" w:rsidR="00CF591F" w:rsidRDefault="00CF591F" w:rsidP="005814E6">
            <w:pPr>
              <w:pStyle w:val="ListBullet"/>
            </w:pPr>
            <w:r>
              <w:t>Researched architectures</w:t>
            </w:r>
            <w:r w:rsidR="000C21D5">
              <w:t>.</w:t>
            </w:r>
          </w:p>
          <w:p w14:paraId="56ECF071" w14:textId="670E4EE9" w:rsidR="00CF591F" w:rsidRDefault="00CF591F" w:rsidP="005814E6">
            <w:pPr>
              <w:pStyle w:val="ListBullet"/>
            </w:pPr>
            <w:r>
              <w:t>Discussed and argued about which architecture was correct for our vision</w:t>
            </w:r>
            <w:r w:rsidR="000C21D5">
              <w:t>.</w:t>
            </w:r>
          </w:p>
          <w:p w14:paraId="2432B909" w14:textId="2AF63E3A" w:rsidR="00CF591F" w:rsidRDefault="00CF591F" w:rsidP="005814E6">
            <w:pPr>
              <w:pStyle w:val="ListBullet"/>
            </w:pPr>
            <w:r>
              <w:t>Created mind map</w:t>
            </w:r>
            <w:r w:rsidR="000C21D5">
              <w:t>.</w:t>
            </w:r>
          </w:p>
          <w:p w14:paraId="4563792A" w14:textId="43BDFB08" w:rsidR="00CF591F" w:rsidRDefault="00CF591F" w:rsidP="005814E6">
            <w:pPr>
              <w:pStyle w:val="ListBullet"/>
            </w:pPr>
            <w:r>
              <w:t>Setup GitHub Scrum board</w:t>
            </w:r>
            <w:r w:rsidR="000C21D5">
              <w:t>.</w:t>
            </w:r>
          </w:p>
          <w:p w14:paraId="58D81CE5" w14:textId="6A543214" w:rsidR="00CF591F" w:rsidRDefault="00CF591F" w:rsidP="005814E6">
            <w:pPr>
              <w:pStyle w:val="ListBullet"/>
            </w:pPr>
            <w:r>
              <w:t>Added issues to backlog</w:t>
            </w:r>
            <w:r w:rsidR="000C21D5">
              <w:t>.</w:t>
            </w:r>
          </w:p>
          <w:p w14:paraId="48EEA741" w14:textId="296F1C58" w:rsidR="00E070CD" w:rsidRDefault="00E070CD" w:rsidP="000C21D5">
            <w:pPr>
              <w:pStyle w:val="ListBullet"/>
            </w:pPr>
            <w:r>
              <w:t>Wrote the pre-project plan.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693418F" w14:textId="77777777" w:rsidR="005814E6" w:rsidRDefault="005814E6" w:rsidP="002F58C7">
            <w:pPr>
              <w:pStyle w:val="Heading2"/>
            </w:pPr>
          </w:p>
        </w:tc>
        <w:tc>
          <w:tcPr>
            <w:tcW w:w="4196" w:type="dxa"/>
            <w:tcBorders>
              <w:top w:val="single" w:sz="4" w:space="0" w:color="D04437"/>
              <w:left w:val="nil"/>
              <w:bottom w:val="nil"/>
              <w:right w:val="nil"/>
            </w:tcBorders>
          </w:tcPr>
          <w:p w14:paraId="3701EB7D" w14:textId="3B1210BE" w:rsidR="005814E6" w:rsidRDefault="00CF591F" w:rsidP="005814E6">
            <w:pPr>
              <w:pStyle w:val="ListBullet"/>
            </w:pPr>
            <w:r>
              <w:t>A lot of wasted time</w:t>
            </w:r>
            <w:r w:rsidR="000C21D5">
              <w:t>.</w:t>
            </w:r>
          </w:p>
          <w:p w14:paraId="471BBB90" w14:textId="3F2C8584" w:rsidR="00CF591F" w:rsidRDefault="00CF591F" w:rsidP="005814E6">
            <w:pPr>
              <w:pStyle w:val="ListBullet"/>
            </w:pPr>
            <w:r>
              <w:t>Inefficient use of time</w:t>
            </w:r>
            <w:r w:rsidR="000C21D5">
              <w:t>.</w:t>
            </w:r>
          </w:p>
          <w:p w14:paraId="5A46AF5D" w14:textId="3F191CF2" w:rsidR="00CF591F" w:rsidRDefault="000C21D5" w:rsidP="005814E6">
            <w:pPr>
              <w:pStyle w:val="ListBullet"/>
            </w:pPr>
            <w:r>
              <w:t>Lacking clear intermediate goals.</w:t>
            </w:r>
          </w:p>
        </w:tc>
      </w:tr>
    </w:tbl>
    <w:p w14:paraId="574022F9" w14:textId="77777777" w:rsidR="002F58C7" w:rsidRPr="002C6CC0" w:rsidRDefault="002F58C7" w:rsidP="002F58C7">
      <w:pPr>
        <w:pStyle w:val="BodyText"/>
      </w:pPr>
    </w:p>
    <w:p w14:paraId="528A8784" w14:textId="77777777" w:rsidR="002F58C7" w:rsidRPr="002C6CC0" w:rsidRDefault="002C6CC0" w:rsidP="002F58C7">
      <w:pPr>
        <w:pStyle w:val="Heading2"/>
      </w:pPr>
      <w:r w:rsidRPr="002C6CC0">
        <w:t>Action Items</w:t>
      </w:r>
    </w:p>
    <w:p w14:paraId="38D5814B" w14:textId="2C5D57E3" w:rsidR="00E45E5D" w:rsidRDefault="002C6CC0" w:rsidP="00E45E5D">
      <w:pPr>
        <w:pStyle w:val="Aksjonspunkt"/>
      </w:pPr>
      <w:r w:rsidRPr="002C6CC0">
        <w:t xml:space="preserve"> </w:t>
      </w:r>
      <w:r w:rsidR="00F90F72">
        <w:t xml:space="preserve">Get better at setting goals </w:t>
      </w:r>
      <w:r w:rsidR="00E45E5D">
        <w:t>not just for the end of the sprint but during it as well.</w:t>
      </w:r>
    </w:p>
    <w:p w14:paraId="2D2BD5FF" w14:textId="4F48EE20" w:rsidR="00E45E5D" w:rsidRPr="002C6CC0" w:rsidRDefault="00E45E5D" w:rsidP="00E45E5D">
      <w:pPr>
        <w:pStyle w:val="Aksjonspunkt"/>
      </w:pPr>
      <w:r>
        <w:t xml:space="preserve"> Get better at using time efficiently. </w:t>
      </w:r>
    </w:p>
    <w:p w14:paraId="1ECA51D9" w14:textId="77777777" w:rsidR="002F58C7" w:rsidRPr="002C6CC0" w:rsidRDefault="002F58C7" w:rsidP="002F58C7"/>
    <w:p w14:paraId="52B2A9CD" w14:textId="77777777" w:rsidR="002F58C7" w:rsidRPr="002C6CC0" w:rsidRDefault="002F58C7" w:rsidP="002F58C7"/>
    <w:p w14:paraId="2B29119D" w14:textId="77777777" w:rsidR="002F58C7" w:rsidRPr="002C6CC0" w:rsidRDefault="002F58C7" w:rsidP="002F58C7"/>
    <w:p w14:paraId="61957C57" w14:textId="77777777" w:rsidR="002F58C7" w:rsidRPr="002C6CC0" w:rsidRDefault="002F58C7" w:rsidP="002F58C7"/>
    <w:sectPr w:rsidR="002F58C7" w:rsidRPr="002C6CC0" w:rsidSect="00245E85">
      <w:headerReference w:type="default" r:id="rId7"/>
      <w:footerReference w:type="default" r:id="rId8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9BC85" w14:textId="77777777" w:rsidR="007531F2" w:rsidRDefault="007531F2" w:rsidP="002F58C7">
      <w:r>
        <w:separator/>
      </w:r>
    </w:p>
  </w:endnote>
  <w:endnote w:type="continuationSeparator" w:id="0">
    <w:p w14:paraId="0BBFD1E1" w14:textId="77777777" w:rsidR="007531F2" w:rsidRDefault="007531F2" w:rsidP="002F58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69B23" w14:textId="77777777" w:rsidR="002F58C7" w:rsidRDefault="002F58C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4F1229D" wp14:editId="51C9AF2F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5791200" cy="0"/>
              <wp:effectExtent l="0" t="0" r="12700" b="12700"/>
              <wp:wrapNone/>
              <wp:docPr id="2072111748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7E55BE1" id="Rett linje 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5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" strokecolor="#156082 [3204]" strokeweight="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647E3" w14:textId="77777777" w:rsidR="007531F2" w:rsidRDefault="007531F2" w:rsidP="002F58C7">
      <w:r>
        <w:separator/>
      </w:r>
    </w:p>
  </w:footnote>
  <w:footnote w:type="continuationSeparator" w:id="0">
    <w:p w14:paraId="118839E4" w14:textId="77777777" w:rsidR="007531F2" w:rsidRDefault="007531F2" w:rsidP="002F58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B185D" w14:textId="77777777" w:rsidR="002F58C7" w:rsidRDefault="002F58C7">
    <w:pPr>
      <w:pStyle w:val="Header"/>
    </w:pPr>
    <w:r>
      <w:rPr>
        <w:noProof/>
        <w:sz w:val="20"/>
        <w:lang w:eastAsia="en-GB"/>
      </w:rPr>
      <w:drawing>
        <wp:anchor distT="0" distB="0" distL="114300" distR="114300" simplePos="0" relativeHeight="251659264" behindDoc="0" locked="0" layoutInCell="1" allowOverlap="1" wp14:anchorId="54DC707C" wp14:editId="43F6D070">
          <wp:simplePos x="0" y="0"/>
          <wp:positionH relativeFrom="column">
            <wp:posOffset>38100</wp:posOffset>
          </wp:positionH>
          <wp:positionV relativeFrom="paragraph">
            <wp:posOffset>-55880</wp:posOffset>
          </wp:positionV>
          <wp:extent cx="1638300" cy="304800"/>
          <wp:effectExtent l="0" t="0" r="0" b="0"/>
          <wp:wrapNone/>
          <wp:docPr id="20" name="Bilde 20" descr="Logofargerlit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 descr="Logofargerlite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8300" cy="3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tab/>
      <w:t xml:space="preserve"> </w:t>
    </w:r>
    <w:r w:rsidR="002C6CC0">
      <w:t>Page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</w:t>
    </w:r>
    <w:r w:rsidR="002C6CC0">
      <w:t>of</w:t>
    </w:r>
    <w:r>
      <w:t xml:space="preserve">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  <w:p w14:paraId="08F266CE" w14:textId="77777777" w:rsidR="002F58C7" w:rsidRDefault="002F58C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82AF91B" wp14:editId="36BB9D9D">
              <wp:simplePos x="0" y="0"/>
              <wp:positionH relativeFrom="column">
                <wp:posOffset>1905</wp:posOffset>
              </wp:positionH>
              <wp:positionV relativeFrom="paragraph">
                <wp:posOffset>183515</wp:posOffset>
              </wp:positionV>
              <wp:extent cx="5791200" cy="0"/>
              <wp:effectExtent l="0" t="0" r="12700" b="12700"/>
              <wp:wrapNone/>
              <wp:docPr id="1671065561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F009D36" id="Rett linje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5pt,14.45pt" to="456.15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" strokecolor="#156082 [3204]" strokeweight=".5pt">
              <v:stroke joinstyle="miter"/>
            </v:line>
          </w:pict>
        </mc:Fallback>
      </mc:AlternateContent>
    </w:r>
  </w:p>
  <w:p w14:paraId="565E9718" w14:textId="77777777" w:rsidR="002F58C7" w:rsidRDefault="002F58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052E1EFA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F6B055C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2C3C823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47D16F8F"/>
    <w:multiLevelType w:val="hybridMultilevel"/>
    <w:tmpl w:val="09647EAE"/>
    <w:lvl w:ilvl="0" w:tplc="70143FBC">
      <w:start w:val="1"/>
      <w:numFmt w:val="bullet"/>
      <w:pStyle w:val="Aksjonspunkt"/>
      <w:lvlText w:val=""/>
      <w:lvlJc w:val="left"/>
      <w:pPr>
        <w:tabs>
          <w:tab w:val="num" w:pos="643"/>
        </w:tabs>
        <w:ind w:left="643" w:hanging="360"/>
      </w:pPr>
      <w:rPr>
        <w:rFonts w:ascii="Wingdings" w:hAnsi="Wingdings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9989067">
    <w:abstractNumId w:val="0"/>
  </w:num>
  <w:num w:numId="2" w16cid:durableId="1798259655">
    <w:abstractNumId w:val="1"/>
  </w:num>
  <w:num w:numId="3" w16cid:durableId="1098016276">
    <w:abstractNumId w:val="3"/>
  </w:num>
  <w:num w:numId="4" w16cid:durableId="1463615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0CD"/>
    <w:rsid w:val="000B2DBB"/>
    <w:rsid w:val="000C21D5"/>
    <w:rsid w:val="00245E85"/>
    <w:rsid w:val="002C6CC0"/>
    <w:rsid w:val="002F58C7"/>
    <w:rsid w:val="004872E6"/>
    <w:rsid w:val="004B3BFF"/>
    <w:rsid w:val="004B53A2"/>
    <w:rsid w:val="004B5494"/>
    <w:rsid w:val="004E6532"/>
    <w:rsid w:val="00524391"/>
    <w:rsid w:val="00527BBF"/>
    <w:rsid w:val="005814E6"/>
    <w:rsid w:val="007531F2"/>
    <w:rsid w:val="00764716"/>
    <w:rsid w:val="008B06C0"/>
    <w:rsid w:val="00935506"/>
    <w:rsid w:val="00A2574B"/>
    <w:rsid w:val="00CF591F"/>
    <w:rsid w:val="00D73FFD"/>
    <w:rsid w:val="00E070CD"/>
    <w:rsid w:val="00E32232"/>
    <w:rsid w:val="00E45E5D"/>
    <w:rsid w:val="00EA2F0D"/>
    <w:rsid w:val="00F90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E95D0F"/>
  <w15:chartTrackingRefBased/>
  <w15:docId w15:val="{0527ABB7-7E3C-4A96-952C-0AA304A1B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6CC0"/>
    <w:rPr>
      <w:lang w:val="en-GB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2F5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2F5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8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8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8C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8C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8C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8C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8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58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8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8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8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8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8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8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8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8C7"/>
    <w:pPr>
      <w:spacing w:before="360" w:after="80"/>
      <w:contextualSpacing/>
    </w:pPr>
    <w:rPr>
      <w:rFonts w:asciiTheme="majorHAnsi" w:eastAsiaTheme="majorEastAsia" w:hAnsiTheme="majorHAnsi" w:cstheme="majorBidi"/>
      <w:spacing w:val="-1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8C7"/>
    <w:rPr>
      <w:rFonts w:asciiTheme="majorHAnsi" w:eastAsiaTheme="majorEastAsia" w:hAnsiTheme="majorHAnsi" w:cstheme="majorBidi"/>
      <w:spacing w:val="-10"/>
      <w:kern w:val="28"/>
      <w:sz w:val="5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8C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8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8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8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8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8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8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8C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58C7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58C7"/>
  </w:style>
  <w:style w:type="paragraph" w:styleId="Footer">
    <w:name w:val="footer"/>
    <w:basedOn w:val="Normal"/>
    <w:link w:val="FooterChar"/>
    <w:uiPriority w:val="99"/>
    <w:unhideWhenUsed/>
    <w:rsid w:val="002F58C7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58C7"/>
  </w:style>
  <w:style w:type="table" w:styleId="TableGrid">
    <w:name w:val="Table Grid"/>
    <w:basedOn w:val="TableNormal"/>
    <w:uiPriority w:val="39"/>
    <w:rsid w:val="002F58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edetaljerLable">
    <w:name w:val="MøtedetaljerLable"/>
    <w:basedOn w:val="Normal"/>
    <w:qFormat/>
    <w:rsid w:val="002F58C7"/>
    <w:rPr>
      <w:b/>
    </w:rPr>
  </w:style>
  <w:style w:type="paragraph" w:styleId="BodyText">
    <w:name w:val="Body Text"/>
    <w:basedOn w:val="Normal"/>
    <w:link w:val="BodyTextChar"/>
    <w:uiPriority w:val="99"/>
    <w:unhideWhenUsed/>
    <w:rsid w:val="002F58C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F58C7"/>
  </w:style>
  <w:style w:type="paragraph" w:styleId="ListNumber2">
    <w:name w:val="List Number 2"/>
    <w:basedOn w:val="Normal"/>
    <w:uiPriority w:val="99"/>
    <w:unhideWhenUsed/>
    <w:rsid w:val="002F58C7"/>
    <w:pPr>
      <w:numPr>
        <w:numId w:val="1"/>
      </w:numPr>
      <w:spacing w:after="120"/>
      <w:ind w:left="641" w:hanging="357"/>
      <w:contextualSpacing/>
    </w:pPr>
  </w:style>
  <w:style w:type="paragraph" w:customStyle="1" w:styleId="Aksjonspunkt">
    <w:name w:val="Aksjonspunkt"/>
    <w:basedOn w:val="ListBullet"/>
    <w:qFormat/>
    <w:rsid w:val="002F58C7"/>
    <w:pPr>
      <w:numPr>
        <w:numId w:val="3"/>
      </w:numPr>
      <w:ind w:left="357" w:hanging="357"/>
    </w:pPr>
  </w:style>
  <w:style w:type="paragraph" w:styleId="ListBullet2">
    <w:name w:val="List Bullet 2"/>
    <w:basedOn w:val="Normal"/>
    <w:uiPriority w:val="99"/>
    <w:semiHidden/>
    <w:unhideWhenUsed/>
    <w:rsid w:val="002F58C7"/>
    <w:pPr>
      <w:numPr>
        <w:numId w:val="2"/>
      </w:numPr>
      <w:contextualSpacing/>
    </w:pPr>
  </w:style>
  <w:style w:type="paragraph" w:styleId="ListBullet">
    <w:name w:val="List Bullet"/>
    <w:basedOn w:val="Normal"/>
    <w:uiPriority w:val="99"/>
    <w:unhideWhenUsed/>
    <w:rsid w:val="002F58C7"/>
    <w:pPr>
      <w:numPr>
        <w:numId w:val="4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me\Downloads\Sprint%20Retrospective-eng.dotx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Sprint Retrospective-eng.dotx</Template>
  <TotalTime>50</TotalTime>
  <Pages>1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NTNU</Company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August Oksavik</dc:creator>
  <cp:keywords/>
  <dc:description/>
  <cp:lastModifiedBy>August Døving Oksavik</cp:lastModifiedBy>
  <cp:revision>1</cp:revision>
  <dcterms:created xsi:type="dcterms:W3CDTF">2026-02-02T07:23:00Z</dcterms:created>
  <dcterms:modified xsi:type="dcterms:W3CDTF">2026-02-02T08:13:00Z</dcterms:modified>
</cp:coreProperties>
</file>