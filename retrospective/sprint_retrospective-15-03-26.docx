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12C1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4B7DF7" w14:paraId="26791A63" w14:textId="77777777" w:rsidTr="002F58C7">
        <w:trPr>
          <w:cantSplit/>
          <w:trHeight w:val="567"/>
        </w:trPr>
        <w:tc>
          <w:tcPr>
            <w:tcW w:w="1714" w:type="dxa"/>
          </w:tcPr>
          <w:p w14:paraId="29344876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55CCA23E" w14:textId="6C40FDF9" w:rsidR="002F58C7" w:rsidRPr="004B7DF7" w:rsidRDefault="004B7DF7" w:rsidP="002F58C7">
            <w:pPr>
              <w:pStyle w:val="BodyText"/>
              <w:rPr>
                <w:lang w:val="nn-NO"/>
              </w:rPr>
            </w:pPr>
            <w:r w:rsidRPr="004B7DF7">
              <w:rPr>
                <w:lang w:val="nn-NO"/>
              </w:rPr>
              <w:t>August Oksavik, Matthew Hunt, Sig</w:t>
            </w:r>
            <w:r>
              <w:rPr>
                <w:lang w:val="nn-NO"/>
              </w:rPr>
              <w:t xml:space="preserve">ne </w:t>
            </w:r>
            <w:proofErr w:type="spellStart"/>
            <w:r>
              <w:rPr>
                <w:lang w:val="nn-NO"/>
              </w:rPr>
              <w:t>Ekern</w:t>
            </w:r>
            <w:proofErr w:type="spellEnd"/>
            <w:r>
              <w:rPr>
                <w:lang w:val="nn-NO"/>
              </w:rPr>
              <w:t xml:space="preserve"> Berggren</w:t>
            </w:r>
          </w:p>
        </w:tc>
      </w:tr>
      <w:tr w:rsidR="002F58C7" w:rsidRPr="002C6CC0" w14:paraId="71670740" w14:textId="77777777" w:rsidTr="002F58C7">
        <w:trPr>
          <w:cantSplit/>
          <w:trHeight w:val="567"/>
        </w:trPr>
        <w:tc>
          <w:tcPr>
            <w:tcW w:w="1714" w:type="dxa"/>
          </w:tcPr>
          <w:p w14:paraId="0EF61718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1E0A001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4EF408F7" w14:textId="77777777" w:rsidTr="002F58C7">
        <w:trPr>
          <w:cantSplit/>
          <w:trHeight w:val="567"/>
        </w:trPr>
        <w:tc>
          <w:tcPr>
            <w:tcW w:w="1714" w:type="dxa"/>
          </w:tcPr>
          <w:p w14:paraId="188E07A1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BC77C30" w14:textId="77777777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0ED604E6" w14:textId="77777777" w:rsidTr="002F58C7">
        <w:trPr>
          <w:cantSplit/>
          <w:trHeight w:val="567"/>
        </w:trPr>
        <w:tc>
          <w:tcPr>
            <w:tcW w:w="1714" w:type="dxa"/>
          </w:tcPr>
          <w:p w14:paraId="0308C92C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031A3D82" w14:textId="3930B919" w:rsidR="002F58C7" w:rsidRPr="002C6CC0" w:rsidRDefault="004B7DF7" w:rsidP="002F58C7">
            <w:pPr>
              <w:pStyle w:val="BodyText"/>
            </w:pPr>
            <w:r>
              <w:t>15.03</w:t>
            </w:r>
          </w:p>
        </w:tc>
        <w:tc>
          <w:tcPr>
            <w:tcW w:w="1313" w:type="dxa"/>
          </w:tcPr>
          <w:p w14:paraId="20B65143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0D584830" w14:textId="4B751F89" w:rsidR="002F58C7" w:rsidRPr="002C6CC0" w:rsidRDefault="004B7DF7" w:rsidP="002F58C7">
            <w:pPr>
              <w:pStyle w:val="BodyText"/>
            </w:pPr>
            <w:r>
              <w:t>C215</w:t>
            </w:r>
          </w:p>
        </w:tc>
      </w:tr>
    </w:tbl>
    <w:p w14:paraId="4386AC85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394FCAA6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2095304D" w14:textId="77777777" w:rsidR="005814E6" w:rsidRDefault="005814E6" w:rsidP="005814E6">
            <w:pPr>
              <w:pStyle w:val="MtedetaljerLable"/>
            </w:pPr>
            <w:r>
              <w:t xml:space="preserve">What did we do </w:t>
            </w:r>
            <w:proofErr w:type="gramStart"/>
            <w:r>
              <w:t>well ?</w:t>
            </w:r>
            <w:proofErr w:type="gramEnd"/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166AC67A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194CFB42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5EFD1C10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35BB2CD1" w14:textId="77777777" w:rsidR="005814E6" w:rsidRDefault="004B7DF7" w:rsidP="005814E6">
            <w:pPr>
              <w:pStyle w:val="ListBullet"/>
            </w:pPr>
            <w:r>
              <w:t>Worked well</w:t>
            </w:r>
          </w:p>
          <w:p w14:paraId="0FBA9B95" w14:textId="77777777" w:rsidR="004B7DF7" w:rsidRDefault="004B7DF7" w:rsidP="005814E6">
            <w:pPr>
              <w:pStyle w:val="ListBullet"/>
            </w:pPr>
            <w:r>
              <w:t>Everyone showed up on time and worked all throughout the day</w:t>
            </w:r>
          </w:p>
          <w:p w14:paraId="3E987824" w14:textId="77777777" w:rsidR="004B7DF7" w:rsidRDefault="004B7DF7" w:rsidP="005814E6">
            <w:pPr>
              <w:pStyle w:val="ListBullet"/>
            </w:pPr>
            <w:r>
              <w:t>We helped each other with difficult issues</w:t>
            </w:r>
          </w:p>
          <w:p w14:paraId="451E1A92" w14:textId="39135C72" w:rsidR="004B7DF7" w:rsidRDefault="004B7DF7" w:rsidP="004B7DF7">
            <w:pPr>
              <w:pStyle w:val="ListBullet"/>
            </w:pPr>
            <w:r>
              <w:t>We achieved the goals we set up to do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EE2BD5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29F66F17" w14:textId="77777777" w:rsidR="004B7DF7" w:rsidRDefault="004B7DF7" w:rsidP="005814E6">
            <w:pPr>
              <w:pStyle w:val="ListBullet"/>
            </w:pPr>
            <w:r>
              <w:t>Better classification of backlog</w:t>
            </w:r>
          </w:p>
          <w:p w14:paraId="6476DE4D" w14:textId="77777777" w:rsidR="005814E6" w:rsidRDefault="004B7DF7" w:rsidP="005814E6">
            <w:pPr>
              <w:pStyle w:val="ListBullet"/>
            </w:pPr>
            <w:r>
              <w:t>Better sprint reviews and sprint retrospectives</w:t>
            </w:r>
            <w:r w:rsidR="005814E6">
              <w:t xml:space="preserve"> </w:t>
            </w:r>
          </w:p>
          <w:p w14:paraId="0214473A" w14:textId="5AD6F5A5" w:rsidR="004B7DF7" w:rsidRDefault="004B7DF7" w:rsidP="004B7DF7">
            <w:pPr>
              <w:pStyle w:val="ListBullet"/>
            </w:pPr>
            <w:r>
              <w:t>Better communication with stakeholder</w:t>
            </w:r>
          </w:p>
        </w:tc>
      </w:tr>
    </w:tbl>
    <w:p w14:paraId="2F2A8129" w14:textId="77777777" w:rsidR="005814E6" w:rsidRDefault="005814E6" w:rsidP="002F58C7">
      <w:pPr>
        <w:pStyle w:val="Heading2"/>
      </w:pPr>
    </w:p>
    <w:p w14:paraId="0CA9C93B" w14:textId="77777777" w:rsidR="002F58C7" w:rsidRPr="002C6CC0" w:rsidRDefault="002F58C7" w:rsidP="002F58C7">
      <w:pPr>
        <w:pStyle w:val="BodyText"/>
      </w:pPr>
    </w:p>
    <w:p w14:paraId="68998CE9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4125D028" w14:textId="77777777" w:rsidR="004B7DF7" w:rsidRDefault="004B7DF7" w:rsidP="002F58C7">
      <w:pPr>
        <w:pStyle w:val="Aksjonspunkt"/>
      </w:pPr>
      <w:r>
        <w:t>Increase communication with stakeholder</w:t>
      </w:r>
    </w:p>
    <w:p w14:paraId="067C0431" w14:textId="1EE75042" w:rsidR="002F58C7" w:rsidRDefault="004B7DF7" w:rsidP="002F58C7">
      <w:pPr>
        <w:pStyle w:val="Aksjonspunkt"/>
      </w:pPr>
      <w:r>
        <w:t xml:space="preserve">Plan next </w:t>
      </w:r>
      <w:proofErr w:type="gramStart"/>
      <w:r>
        <w:t>meeting</w:t>
      </w:r>
      <w:proofErr w:type="gramEnd"/>
      <w:r>
        <w:t xml:space="preserve"> in meeting</w:t>
      </w:r>
    </w:p>
    <w:p w14:paraId="081FCB29" w14:textId="6D61C3E8" w:rsidR="004B7DF7" w:rsidRDefault="004B7DF7" w:rsidP="002F58C7">
      <w:pPr>
        <w:pStyle w:val="Aksjonspunkt"/>
      </w:pPr>
      <w:r>
        <w:t>Do sprint retrospective on set day at the end of sprint.</w:t>
      </w:r>
    </w:p>
    <w:p w14:paraId="1DCF1B48" w14:textId="27665F2D" w:rsidR="004B7DF7" w:rsidRPr="002C6CC0" w:rsidRDefault="004B7DF7" w:rsidP="002F58C7">
      <w:pPr>
        <w:pStyle w:val="Aksjonspunkt"/>
      </w:pPr>
      <w:r>
        <w:t>Increase awareness of issue management.</w:t>
      </w:r>
    </w:p>
    <w:p w14:paraId="5EB98B0A" w14:textId="77777777" w:rsidR="002F58C7" w:rsidRPr="002C6CC0" w:rsidRDefault="002F58C7" w:rsidP="002F58C7"/>
    <w:p w14:paraId="0F17E42A" w14:textId="77777777" w:rsidR="002F58C7" w:rsidRPr="002C6CC0" w:rsidRDefault="002F58C7" w:rsidP="002F58C7"/>
    <w:p w14:paraId="2298D775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632DF" w14:textId="77777777" w:rsidR="00F160CE" w:rsidRDefault="00F160CE" w:rsidP="002F58C7">
      <w:r>
        <w:separator/>
      </w:r>
    </w:p>
  </w:endnote>
  <w:endnote w:type="continuationSeparator" w:id="0">
    <w:p w14:paraId="01240815" w14:textId="77777777" w:rsidR="00F160CE" w:rsidRDefault="00F160CE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6A749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8220F0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A9677" w14:textId="77777777" w:rsidR="00F160CE" w:rsidRDefault="00F160CE" w:rsidP="002F58C7">
      <w:r>
        <w:separator/>
      </w:r>
    </w:p>
  </w:footnote>
  <w:footnote w:type="continuationSeparator" w:id="0">
    <w:p w14:paraId="1A04905F" w14:textId="77777777" w:rsidR="00F160CE" w:rsidRDefault="00F160CE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1555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13483F83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FDF5BD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5B95211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F7"/>
    <w:rsid w:val="000B2DBB"/>
    <w:rsid w:val="00245E85"/>
    <w:rsid w:val="002C6CC0"/>
    <w:rsid w:val="002F58C7"/>
    <w:rsid w:val="004872E6"/>
    <w:rsid w:val="004B3BFF"/>
    <w:rsid w:val="004B53A2"/>
    <w:rsid w:val="004B5494"/>
    <w:rsid w:val="004B7DF7"/>
    <w:rsid w:val="004E6532"/>
    <w:rsid w:val="00524391"/>
    <w:rsid w:val="00527BBF"/>
    <w:rsid w:val="005814E6"/>
    <w:rsid w:val="00764716"/>
    <w:rsid w:val="00935506"/>
    <w:rsid w:val="00A2574B"/>
    <w:rsid w:val="00D73FFD"/>
    <w:rsid w:val="00E32232"/>
    <w:rsid w:val="00EA2F0D"/>
    <w:rsid w:val="00F160CE"/>
    <w:rsid w:val="00FB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CC782"/>
  <w15:chartTrackingRefBased/>
  <w15:docId w15:val="{20F287A2-3FB5-4131-9D17-01D23BED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sprint_retrospective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sprint_retrospective-mal.dotx</Template>
  <TotalTime>8</TotalTime>
  <Pages>1</Pages>
  <Words>102</Words>
  <Characters>584</Characters>
  <Application>Microsoft Office Word</Application>
  <DocSecurity>0</DocSecurity>
  <Lines>4</Lines>
  <Paragraphs>1</Paragraphs>
  <ScaleCrop>false</ScaleCrop>
  <Company>NTNU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Oksavik</cp:lastModifiedBy>
  <cp:revision>1</cp:revision>
  <dcterms:created xsi:type="dcterms:W3CDTF">2026-03-20T13:39:00Z</dcterms:created>
  <dcterms:modified xsi:type="dcterms:W3CDTF">2026-03-20T13:47:00Z</dcterms:modified>
</cp:coreProperties>
</file>