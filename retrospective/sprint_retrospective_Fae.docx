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2320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39FEFB82" w14:textId="77777777" w:rsidTr="002F58C7">
        <w:trPr>
          <w:cantSplit/>
          <w:trHeight w:val="567"/>
        </w:trPr>
        <w:tc>
          <w:tcPr>
            <w:tcW w:w="1714" w:type="dxa"/>
          </w:tcPr>
          <w:p w14:paraId="2DC656D9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2CFE7C9A" w14:textId="3BB86C2A" w:rsidR="002F58C7" w:rsidRPr="002C6CC0" w:rsidRDefault="00E070CD" w:rsidP="002F58C7">
            <w:pPr>
              <w:pStyle w:val="BodyText"/>
            </w:pPr>
            <w:r>
              <w:t>Signe Berggren Ekern,</w:t>
            </w:r>
            <w:r w:rsidR="00A90CFB">
              <w:br/>
            </w:r>
            <w:r>
              <w:t>Matthew Hunt,</w:t>
            </w:r>
            <w:r w:rsidR="00A90CFB">
              <w:br/>
            </w:r>
            <w:r w:rsidRPr="00E070CD">
              <w:t xml:space="preserve">Saleh Abdel-Afou </w:t>
            </w:r>
            <w:proofErr w:type="spellStart"/>
            <w:r w:rsidRPr="00E070CD">
              <w:t>Alaliyat</w:t>
            </w:r>
            <w:proofErr w:type="spellEnd"/>
          </w:p>
        </w:tc>
      </w:tr>
      <w:tr w:rsidR="002F58C7" w:rsidRPr="002C6CC0" w14:paraId="43D35931" w14:textId="77777777" w:rsidTr="002F58C7">
        <w:trPr>
          <w:cantSplit/>
          <w:trHeight w:val="567"/>
        </w:trPr>
        <w:tc>
          <w:tcPr>
            <w:tcW w:w="1714" w:type="dxa"/>
          </w:tcPr>
          <w:p w14:paraId="060382B9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4FBA942D" w14:textId="22A9890A" w:rsidR="002F58C7" w:rsidRPr="002C6CC0" w:rsidRDefault="0025176C" w:rsidP="002F58C7">
            <w:pPr>
              <w:pStyle w:val="BodyText"/>
            </w:pPr>
            <w:r>
              <w:t>August Oksavik (sickness)</w:t>
            </w:r>
          </w:p>
        </w:tc>
      </w:tr>
      <w:tr w:rsidR="002F58C7" w:rsidRPr="002C6CC0" w14:paraId="00F7006E" w14:textId="77777777" w:rsidTr="002F58C7">
        <w:trPr>
          <w:cantSplit/>
          <w:trHeight w:val="567"/>
        </w:trPr>
        <w:tc>
          <w:tcPr>
            <w:tcW w:w="1714" w:type="dxa"/>
          </w:tcPr>
          <w:p w14:paraId="1E117449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EA6D2F0" w14:textId="588FD0E1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192644DA" w14:textId="77777777" w:rsidTr="002F58C7">
        <w:trPr>
          <w:cantSplit/>
          <w:trHeight w:val="567"/>
        </w:trPr>
        <w:tc>
          <w:tcPr>
            <w:tcW w:w="1714" w:type="dxa"/>
          </w:tcPr>
          <w:p w14:paraId="1ED83B21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2FF61C8F" w14:textId="0E83BB35" w:rsidR="002F58C7" w:rsidRDefault="004149EF" w:rsidP="002F58C7">
            <w:pPr>
              <w:pStyle w:val="BodyText"/>
            </w:pPr>
            <w:r>
              <w:t>12</w:t>
            </w:r>
            <w:r w:rsidR="00E070CD">
              <w:t>.0</w:t>
            </w:r>
            <w:r>
              <w:t>5</w:t>
            </w:r>
            <w:r w:rsidR="00E070CD">
              <w:t>.2026</w:t>
            </w:r>
          </w:p>
          <w:p w14:paraId="6861192F" w14:textId="1D969013" w:rsidR="00E070CD" w:rsidRPr="002C6CC0" w:rsidRDefault="004149EF" w:rsidP="002F58C7">
            <w:pPr>
              <w:pStyle w:val="BodyText"/>
            </w:pPr>
            <w:r>
              <w:t>11</w:t>
            </w:r>
            <w:r w:rsidR="00A90CFB">
              <w:t>:</w:t>
            </w:r>
            <w:r>
              <w:t>0</w:t>
            </w:r>
            <w:r w:rsidR="00E070CD">
              <w:t>0 – 1</w:t>
            </w:r>
            <w:r>
              <w:t>2</w:t>
            </w:r>
            <w:r w:rsidR="00E070CD">
              <w:t>:</w:t>
            </w:r>
            <w:r>
              <w:t>0</w:t>
            </w:r>
            <w:r w:rsidR="00E070CD">
              <w:t>0</w:t>
            </w:r>
          </w:p>
        </w:tc>
        <w:tc>
          <w:tcPr>
            <w:tcW w:w="1313" w:type="dxa"/>
          </w:tcPr>
          <w:p w14:paraId="70100E41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32FFC49B" w14:textId="73B571DB" w:rsidR="002F58C7" w:rsidRPr="002C6CC0" w:rsidRDefault="00E070CD" w:rsidP="002F58C7">
            <w:pPr>
              <w:pStyle w:val="BodyText"/>
            </w:pPr>
            <w:r>
              <w:t xml:space="preserve">NTNU  </w:t>
            </w:r>
            <w:proofErr w:type="spellStart"/>
            <w:r>
              <w:t>Ankeret</w:t>
            </w:r>
            <w:proofErr w:type="spellEnd"/>
            <w:r>
              <w:t xml:space="preserve"> - </w:t>
            </w:r>
            <w:r w:rsidR="00A90CFB">
              <w:t>A</w:t>
            </w:r>
            <w:r>
              <w:t>43</w:t>
            </w:r>
            <w:r w:rsidR="00A90CFB">
              <w:t>4</w:t>
            </w:r>
          </w:p>
        </w:tc>
      </w:tr>
    </w:tbl>
    <w:p w14:paraId="6C2C312A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6F52720F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6670D85" w14:textId="3BE420EF" w:rsidR="005814E6" w:rsidRDefault="005814E6" w:rsidP="005814E6">
            <w:pPr>
              <w:pStyle w:val="MtedetaljerLable"/>
            </w:pPr>
            <w:r>
              <w:t>What did we do well?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6A7E8B7E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13BA5B6F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64C26743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74887747" w14:textId="77777777" w:rsidR="0025176C" w:rsidRDefault="0025176C" w:rsidP="0025176C">
            <w:pPr>
              <w:pStyle w:val="ListBullet"/>
            </w:pPr>
            <w:r>
              <w:t>Finished most of the report</w:t>
            </w:r>
          </w:p>
          <w:p w14:paraId="48EEA741" w14:textId="3FBAABBF" w:rsidR="0025176C" w:rsidRDefault="0025176C" w:rsidP="0025176C">
            <w:pPr>
              <w:pStyle w:val="ListBullet"/>
            </w:pPr>
            <w:r>
              <w:t>Got better at finding each other’s errors and faulty assumptions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93418F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5A46AF5D" w14:textId="3EC15B35" w:rsidR="006F2831" w:rsidRDefault="0025176C" w:rsidP="005814E6">
            <w:pPr>
              <w:pStyle w:val="ListBullet"/>
            </w:pPr>
            <w:r>
              <w:t>Forgot to document report issues that were resolved in the documentation issue tracker</w:t>
            </w:r>
          </w:p>
        </w:tc>
      </w:tr>
    </w:tbl>
    <w:p w14:paraId="574022F9" w14:textId="77777777" w:rsidR="002F58C7" w:rsidRPr="002C6CC0" w:rsidRDefault="002F58C7" w:rsidP="002F58C7">
      <w:pPr>
        <w:pStyle w:val="BodyText"/>
      </w:pPr>
    </w:p>
    <w:p w14:paraId="528A8784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2AF8244A" w14:textId="24B4528C" w:rsidR="006F2831" w:rsidRPr="002C6CC0" w:rsidRDefault="002C6CC0" w:rsidP="006F2831">
      <w:pPr>
        <w:pStyle w:val="Aksjonspunkt"/>
      </w:pPr>
      <w:r w:rsidRPr="002C6CC0">
        <w:t xml:space="preserve"> </w:t>
      </w:r>
    </w:p>
    <w:p w14:paraId="52B2A9CD" w14:textId="77777777" w:rsidR="002F58C7" w:rsidRPr="002C6CC0" w:rsidRDefault="002F58C7" w:rsidP="002F58C7"/>
    <w:p w14:paraId="2B29119D" w14:textId="77777777" w:rsidR="002F58C7" w:rsidRPr="002C6CC0" w:rsidRDefault="002F58C7" w:rsidP="002F58C7"/>
    <w:p w14:paraId="61957C57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C3CBF" w14:textId="77777777" w:rsidR="00B72E33" w:rsidRDefault="00B72E33" w:rsidP="002F58C7">
      <w:r>
        <w:separator/>
      </w:r>
    </w:p>
  </w:endnote>
  <w:endnote w:type="continuationSeparator" w:id="0">
    <w:p w14:paraId="57812A19" w14:textId="77777777" w:rsidR="00B72E33" w:rsidRDefault="00B72E33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9B2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E55BE1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2532" w14:textId="77777777" w:rsidR="00B72E33" w:rsidRDefault="00B72E33" w:rsidP="002F58C7">
      <w:r>
        <w:separator/>
      </w:r>
    </w:p>
  </w:footnote>
  <w:footnote w:type="continuationSeparator" w:id="0">
    <w:p w14:paraId="187849B6" w14:textId="77777777" w:rsidR="00B72E33" w:rsidRDefault="00B72E33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185D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8F266CE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F009D3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65E9718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CD"/>
    <w:rsid w:val="000A0049"/>
    <w:rsid w:val="000B2DBB"/>
    <w:rsid w:val="000C21D5"/>
    <w:rsid w:val="00172E5F"/>
    <w:rsid w:val="00226C02"/>
    <w:rsid w:val="00245E85"/>
    <w:rsid w:val="00246ABC"/>
    <w:rsid w:val="0025176C"/>
    <w:rsid w:val="002C6CC0"/>
    <w:rsid w:val="002F58C7"/>
    <w:rsid w:val="004149EF"/>
    <w:rsid w:val="004872E6"/>
    <w:rsid w:val="004B3BFF"/>
    <w:rsid w:val="004B53A2"/>
    <w:rsid w:val="004B5494"/>
    <w:rsid w:val="004E6532"/>
    <w:rsid w:val="00524391"/>
    <w:rsid w:val="00527BBF"/>
    <w:rsid w:val="005814E6"/>
    <w:rsid w:val="006F2831"/>
    <w:rsid w:val="007531F2"/>
    <w:rsid w:val="00764716"/>
    <w:rsid w:val="008B06C0"/>
    <w:rsid w:val="00935506"/>
    <w:rsid w:val="009D2DC8"/>
    <w:rsid w:val="00A2574B"/>
    <w:rsid w:val="00A90CFB"/>
    <w:rsid w:val="00B72E33"/>
    <w:rsid w:val="00C10C39"/>
    <w:rsid w:val="00CF591F"/>
    <w:rsid w:val="00D73FFD"/>
    <w:rsid w:val="00DA334D"/>
    <w:rsid w:val="00DF4917"/>
    <w:rsid w:val="00E070CD"/>
    <w:rsid w:val="00E32232"/>
    <w:rsid w:val="00E45E5D"/>
    <w:rsid w:val="00EA2F0D"/>
    <w:rsid w:val="00F9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95D0F"/>
  <w15:chartTrackingRefBased/>
  <w15:docId w15:val="{0527ABB7-7E3C-4A96-952C-0AA304A1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Downloads\Sprint%20Retrospective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Retrospective-eng.dotx</Template>
  <TotalTime>70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August Oksavik</cp:lastModifiedBy>
  <cp:revision>5</cp:revision>
  <dcterms:created xsi:type="dcterms:W3CDTF">2026-02-02T07:23:00Z</dcterms:created>
  <dcterms:modified xsi:type="dcterms:W3CDTF">2026-05-15T10:34:00Z</dcterms:modified>
</cp:coreProperties>
</file>