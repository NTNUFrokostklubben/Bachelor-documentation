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73D9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C04705" w14:paraId="17B3F57F" w14:textId="77777777" w:rsidTr="002F58C7">
        <w:trPr>
          <w:cantSplit/>
          <w:trHeight w:val="567"/>
        </w:trPr>
        <w:tc>
          <w:tcPr>
            <w:tcW w:w="1714" w:type="dxa"/>
          </w:tcPr>
          <w:p w14:paraId="4E86FC29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2B8490CE" w14:textId="580FD01B" w:rsidR="002F58C7" w:rsidRPr="00C04705" w:rsidRDefault="00C04705" w:rsidP="002F58C7">
            <w:pPr>
              <w:pStyle w:val="BodyText"/>
              <w:rPr>
                <w:lang w:val="nn-NO"/>
              </w:rPr>
            </w:pPr>
            <w:r w:rsidRPr="00C04705">
              <w:rPr>
                <w:lang w:val="nn-NO"/>
              </w:rPr>
              <w:t>August Oksavik, Signe Berggren, Matth</w:t>
            </w:r>
            <w:r>
              <w:rPr>
                <w:lang w:val="nn-NO"/>
              </w:rPr>
              <w:t xml:space="preserve">ew Hunt, </w:t>
            </w:r>
            <w:r w:rsidRPr="00C04705">
              <w:rPr>
                <w:lang w:val="nn-NO"/>
              </w:rPr>
              <w:t>Saleh Abdel-</w:t>
            </w:r>
            <w:proofErr w:type="spellStart"/>
            <w:r w:rsidRPr="00C04705">
              <w:rPr>
                <w:lang w:val="nn-NO"/>
              </w:rPr>
              <w:t>Afou</w:t>
            </w:r>
            <w:proofErr w:type="spellEnd"/>
            <w:r w:rsidRPr="00C04705">
              <w:rPr>
                <w:lang w:val="nn-NO"/>
              </w:rPr>
              <w:t xml:space="preserve"> </w:t>
            </w:r>
            <w:proofErr w:type="spellStart"/>
            <w:r w:rsidRPr="00C04705">
              <w:rPr>
                <w:lang w:val="nn-NO"/>
              </w:rPr>
              <w:t>Alaliyat</w:t>
            </w:r>
            <w:proofErr w:type="spellEnd"/>
          </w:p>
        </w:tc>
      </w:tr>
      <w:tr w:rsidR="002F58C7" w:rsidRPr="002C6CC0" w14:paraId="69BF5B25" w14:textId="77777777" w:rsidTr="002F58C7">
        <w:trPr>
          <w:cantSplit/>
          <w:trHeight w:val="567"/>
        </w:trPr>
        <w:tc>
          <w:tcPr>
            <w:tcW w:w="1714" w:type="dxa"/>
          </w:tcPr>
          <w:p w14:paraId="6DDDC7A0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704031B2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7E2803B0" w14:textId="77777777" w:rsidTr="002F58C7">
        <w:trPr>
          <w:cantSplit/>
          <w:trHeight w:val="567"/>
        </w:trPr>
        <w:tc>
          <w:tcPr>
            <w:tcW w:w="1714" w:type="dxa"/>
          </w:tcPr>
          <w:p w14:paraId="6D18806B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60036AE0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0B57FD57" w14:textId="77777777" w:rsidTr="002F58C7">
        <w:trPr>
          <w:cantSplit/>
          <w:trHeight w:val="567"/>
        </w:trPr>
        <w:tc>
          <w:tcPr>
            <w:tcW w:w="1714" w:type="dxa"/>
          </w:tcPr>
          <w:p w14:paraId="602281DA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26DC7F68" w14:textId="07AFB7D8" w:rsidR="002F58C7" w:rsidRPr="002C6CC0" w:rsidRDefault="00C04705" w:rsidP="002F58C7">
            <w:pPr>
              <w:pStyle w:val="BodyText"/>
            </w:pPr>
            <w:r>
              <w:t>04.0</w:t>
            </w:r>
            <w:r w:rsidR="00F52A08">
              <w:t>3</w:t>
            </w:r>
          </w:p>
        </w:tc>
        <w:tc>
          <w:tcPr>
            <w:tcW w:w="1313" w:type="dxa"/>
          </w:tcPr>
          <w:p w14:paraId="7410923E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3AC75015" w14:textId="7680FDAC" w:rsidR="002F58C7" w:rsidRPr="002C6CC0" w:rsidRDefault="00C04705" w:rsidP="002F58C7">
            <w:pPr>
              <w:pStyle w:val="BodyText"/>
            </w:pPr>
            <w:r>
              <w:t>B216</w:t>
            </w:r>
          </w:p>
        </w:tc>
      </w:tr>
    </w:tbl>
    <w:p w14:paraId="499E9F90" w14:textId="77777777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142327BE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655C308D" w14:textId="77777777" w:rsidR="005814E6" w:rsidRDefault="005814E6" w:rsidP="005814E6">
            <w:pPr>
              <w:pStyle w:val="MtedetaljerLable"/>
            </w:pPr>
            <w:r>
              <w:t xml:space="preserve">What did we do </w:t>
            </w:r>
            <w:proofErr w:type="gramStart"/>
            <w:r>
              <w:t>well ?</w:t>
            </w:r>
            <w:proofErr w:type="gramEnd"/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1CBF77E0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7866A05E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17ADD74C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64B22B44" w14:textId="77777777" w:rsidR="00C04705" w:rsidRDefault="00C04705" w:rsidP="005814E6">
            <w:pPr>
              <w:pStyle w:val="ListBullet"/>
            </w:pPr>
            <w:r>
              <w:t>Worked well</w:t>
            </w:r>
          </w:p>
          <w:p w14:paraId="0F006FC1" w14:textId="05D10CC3" w:rsidR="00C04705" w:rsidRDefault="00C04705" w:rsidP="00C04705">
            <w:pPr>
              <w:pStyle w:val="ListBullet"/>
            </w:pPr>
            <w:r>
              <w:t xml:space="preserve"> got done with most of frontend</w:t>
            </w:r>
          </w:p>
          <w:p w14:paraId="23B86596" w14:textId="7CE33034" w:rsidR="00C04705" w:rsidRDefault="00C04705" w:rsidP="00C04705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1E02DB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3E6083D2" w14:textId="15C5824A" w:rsidR="005814E6" w:rsidRDefault="00C04705" w:rsidP="005814E6">
            <w:pPr>
              <w:pStyle w:val="ListBullet"/>
            </w:pPr>
            <w:r>
              <w:t>Didn’t manage to hold a meeting with stakeholder or supervisor for previous sprint.</w:t>
            </w:r>
          </w:p>
        </w:tc>
      </w:tr>
    </w:tbl>
    <w:p w14:paraId="03294772" w14:textId="77777777" w:rsidR="005814E6" w:rsidRDefault="005814E6" w:rsidP="002F58C7">
      <w:pPr>
        <w:pStyle w:val="Heading2"/>
      </w:pPr>
    </w:p>
    <w:p w14:paraId="61A682CE" w14:textId="77777777" w:rsidR="002F58C7" w:rsidRPr="002C6CC0" w:rsidRDefault="002F58C7" w:rsidP="002F58C7">
      <w:pPr>
        <w:pStyle w:val="BodyText"/>
      </w:pPr>
    </w:p>
    <w:p w14:paraId="4BF500FD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0A5F4920" w14:textId="75758000" w:rsidR="002F58C7" w:rsidRPr="002C6CC0" w:rsidRDefault="00C04705" w:rsidP="002F58C7">
      <w:r>
        <w:t xml:space="preserve">By next sprint we </w:t>
      </w:r>
      <w:proofErr w:type="gramStart"/>
      <w:r>
        <w:t>have to</w:t>
      </w:r>
      <w:proofErr w:type="gramEnd"/>
      <w:r>
        <w:t xml:space="preserve"> get better at documenting sprints, as well as ensure meetings are held regularly and planned well ahead of time.</w:t>
      </w:r>
    </w:p>
    <w:p w14:paraId="0484F425" w14:textId="77777777" w:rsidR="002F58C7" w:rsidRPr="002C6CC0" w:rsidRDefault="002F58C7" w:rsidP="002F58C7"/>
    <w:p w14:paraId="7B96E6A9" w14:textId="77777777" w:rsidR="002F58C7" w:rsidRPr="002C6CC0" w:rsidRDefault="002F58C7" w:rsidP="002F58C7"/>
    <w:p w14:paraId="671BDC93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9580A" w14:textId="77777777" w:rsidR="002E29FF" w:rsidRDefault="002E29FF" w:rsidP="002F58C7">
      <w:r>
        <w:separator/>
      </w:r>
    </w:p>
  </w:endnote>
  <w:endnote w:type="continuationSeparator" w:id="0">
    <w:p w14:paraId="363F81CB" w14:textId="77777777" w:rsidR="002E29FF" w:rsidRDefault="002E29FF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CA7C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079138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7490" w14:textId="77777777" w:rsidR="002E29FF" w:rsidRDefault="002E29FF" w:rsidP="002F58C7">
      <w:r>
        <w:separator/>
      </w:r>
    </w:p>
  </w:footnote>
  <w:footnote w:type="continuationSeparator" w:id="0">
    <w:p w14:paraId="77C96C48" w14:textId="77777777" w:rsidR="002E29FF" w:rsidRDefault="002E29FF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C22E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3E8C3135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EAB6BC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23489792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05"/>
    <w:rsid w:val="000B2DBB"/>
    <w:rsid w:val="00245E85"/>
    <w:rsid w:val="002C6CC0"/>
    <w:rsid w:val="002E29FF"/>
    <w:rsid w:val="002F58C7"/>
    <w:rsid w:val="00331449"/>
    <w:rsid w:val="004872E6"/>
    <w:rsid w:val="004B3BFF"/>
    <w:rsid w:val="004B53A2"/>
    <w:rsid w:val="004B5494"/>
    <w:rsid w:val="004E6532"/>
    <w:rsid w:val="00524391"/>
    <w:rsid w:val="00527BBF"/>
    <w:rsid w:val="005814E6"/>
    <w:rsid w:val="00764716"/>
    <w:rsid w:val="008710A1"/>
    <w:rsid w:val="00935506"/>
    <w:rsid w:val="0094664A"/>
    <w:rsid w:val="00A2574B"/>
    <w:rsid w:val="00C04705"/>
    <w:rsid w:val="00D73FFD"/>
    <w:rsid w:val="00E32232"/>
    <w:rsid w:val="00EA2F0D"/>
    <w:rsid w:val="00F5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42182"/>
  <w15:chartTrackingRefBased/>
  <w15:docId w15:val="{D5DBB282-7A84-4424-B9C0-0C6D4D4C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Skule\2026-vaar\IDATA2901-bachelor-thesis\sprint_retrospective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sprint_retrospective-mal.dotx</Template>
  <TotalTime>5</TotalTime>
  <Pages>1</Pages>
  <Words>79</Words>
  <Characters>456</Characters>
  <Application>Microsoft Office Word</Application>
  <DocSecurity>0</DocSecurity>
  <Lines>3</Lines>
  <Paragraphs>1</Paragraphs>
  <ScaleCrop>false</ScaleCrop>
  <Company>NTNU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August Oksavik</cp:lastModifiedBy>
  <cp:revision>3</cp:revision>
  <dcterms:created xsi:type="dcterms:W3CDTF">2026-03-11T10:30:00Z</dcterms:created>
  <dcterms:modified xsi:type="dcterms:W3CDTF">2026-03-20T13:39:00Z</dcterms:modified>
</cp:coreProperties>
</file>