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2320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39FEFB82" w14:textId="77777777" w:rsidTr="002F58C7">
        <w:trPr>
          <w:cantSplit/>
          <w:trHeight w:val="567"/>
        </w:trPr>
        <w:tc>
          <w:tcPr>
            <w:tcW w:w="1714" w:type="dxa"/>
          </w:tcPr>
          <w:p w14:paraId="2DC656D9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2CFE7C9A" w14:textId="1A6C203E" w:rsidR="002F58C7" w:rsidRPr="002C6CC0" w:rsidRDefault="00E070CD" w:rsidP="002F58C7">
            <w:pPr>
              <w:pStyle w:val="BodyText"/>
            </w:pPr>
            <w:r>
              <w:t>August Oksavik</w:t>
            </w:r>
            <w:r w:rsidR="00A90CFB">
              <w:t>,</w:t>
            </w:r>
            <w:r w:rsidR="00A90CFB">
              <w:br/>
            </w:r>
            <w:r>
              <w:t>Signe Berggren Ekern,</w:t>
            </w:r>
            <w:r w:rsidR="00A90CFB">
              <w:br/>
            </w:r>
            <w:r>
              <w:t>Matthew Hunt,</w:t>
            </w:r>
            <w:r w:rsidR="00A90CFB">
              <w:br/>
            </w:r>
            <w:r w:rsidRPr="00E070CD">
              <w:t>Saleh Abdel-Afou Alaliyat</w:t>
            </w:r>
          </w:p>
        </w:tc>
      </w:tr>
      <w:tr w:rsidR="002F58C7" w:rsidRPr="002C6CC0" w14:paraId="43D35931" w14:textId="77777777" w:rsidTr="002F58C7">
        <w:trPr>
          <w:cantSplit/>
          <w:trHeight w:val="567"/>
        </w:trPr>
        <w:tc>
          <w:tcPr>
            <w:tcW w:w="1714" w:type="dxa"/>
          </w:tcPr>
          <w:p w14:paraId="060382B9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4FBA942D" w14:textId="359E6E88" w:rsidR="002F58C7" w:rsidRPr="002C6CC0" w:rsidRDefault="00E070CD" w:rsidP="002F58C7">
            <w:pPr>
              <w:pStyle w:val="BodyText"/>
            </w:pPr>
            <w:r>
              <w:t>n/a</w:t>
            </w:r>
          </w:p>
        </w:tc>
      </w:tr>
      <w:tr w:rsidR="002F58C7" w:rsidRPr="002C6CC0" w14:paraId="00F7006E" w14:textId="77777777" w:rsidTr="002F58C7">
        <w:trPr>
          <w:cantSplit/>
          <w:trHeight w:val="567"/>
        </w:trPr>
        <w:tc>
          <w:tcPr>
            <w:tcW w:w="1714" w:type="dxa"/>
          </w:tcPr>
          <w:p w14:paraId="1E117449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EA6D2F0" w14:textId="588FD0E1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192644DA" w14:textId="77777777" w:rsidTr="002F58C7">
        <w:trPr>
          <w:cantSplit/>
          <w:trHeight w:val="567"/>
        </w:trPr>
        <w:tc>
          <w:tcPr>
            <w:tcW w:w="1714" w:type="dxa"/>
          </w:tcPr>
          <w:p w14:paraId="1ED83B21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2FF61C8F" w14:textId="764A6F64" w:rsidR="002F58C7" w:rsidRDefault="00E070CD" w:rsidP="002F58C7">
            <w:pPr>
              <w:pStyle w:val="BodyText"/>
            </w:pPr>
            <w:r>
              <w:t>2</w:t>
            </w:r>
            <w:r w:rsidR="00DA334D">
              <w:t>7</w:t>
            </w:r>
            <w:r>
              <w:t>.0</w:t>
            </w:r>
            <w:r w:rsidR="00A90CFB">
              <w:t>4</w:t>
            </w:r>
            <w:r>
              <w:t>.2026</w:t>
            </w:r>
          </w:p>
          <w:p w14:paraId="6861192F" w14:textId="3A4BE328" w:rsidR="00E070CD" w:rsidRPr="002C6CC0" w:rsidRDefault="00A90CFB" w:rsidP="002F58C7">
            <w:pPr>
              <w:pStyle w:val="BodyText"/>
            </w:pPr>
            <w:r>
              <w:t>13:3</w:t>
            </w:r>
            <w:r w:rsidR="00E070CD">
              <w:t>0 – 1</w:t>
            </w:r>
            <w:r>
              <w:t>4</w:t>
            </w:r>
            <w:r w:rsidR="00E070CD">
              <w:t>:</w:t>
            </w:r>
            <w:r>
              <w:t>3</w:t>
            </w:r>
            <w:r w:rsidR="00E070CD">
              <w:t>0</w:t>
            </w:r>
          </w:p>
        </w:tc>
        <w:tc>
          <w:tcPr>
            <w:tcW w:w="1313" w:type="dxa"/>
          </w:tcPr>
          <w:p w14:paraId="70100E41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32FFC49B" w14:textId="73B571DB" w:rsidR="002F58C7" w:rsidRPr="002C6CC0" w:rsidRDefault="00E070CD" w:rsidP="002F58C7">
            <w:pPr>
              <w:pStyle w:val="BodyText"/>
            </w:pPr>
            <w:r>
              <w:t xml:space="preserve">NTNU  Ankeret - </w:t>
            </w:r>
            <w:r w:rsidR="00A90CFB">
              <w:t>A</w:t>
            </w:r>
            <w:r>
              <w:t>43</w:t>
            </w:r>
            <w:r w:rsidR="00A90CFB">
              <w:t>4</w:t>
            </w:r>
          </w:p>
        </w:tc>
      </w:tr>
    </w:tbl>
    <w:p w14:paraId="6C2C312A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6F52720F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6670D85" w14:textId="3BE420EF" w:rsidR="005814E6" w:rsidRDefault="005814E6" w:rsidP="005814E6">
            <w:pPr>
              <w:pStyle w:val="MtedetaljerLable"/>
            </w:pPr>
            <w:r>
              <w:t>What did we do well?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6A7E8B7E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13BA5B6F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64C26743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03C6EA86" w14:textId="77777777" w:rsidR="00E070CD" w:rsidRDefault="00A90CFB" w:rsidP="000C21D5">
            <w:pPr>
              <w:pStyle w:val="ListBullet"/>
            </w:pPr>
            <w:r>
              <w:t>Started writing on the main report</w:t>
            </w:r>
          </w:p>
          <w:p w14:paraId="350DAB14" w14:textId="1B7952B6" w:rsidR="00A90CFB" w:rsidRDefault="00A90CFB" w:rsidP="000C21D5">
            <w:pPr>
              <w:pStyle w:val="ListBullet"/>
            </w:pPr>
            <w:r>
              <w:t>Good attendance</w:t>
            </w:r>
          </w:p>
          <w:p w14:paraId="5E8B48D8" w14:textId="77777777" w:rsidR="00A90CFB" w:rsidRDefault="00A90CFB" w:rsidP="000C21D5">
            <w:pPr>
              <w:pStyle w:val="ListBullet"/>
            </w:pPr>
            <w:r>
              <w:t>Better at prioritising issues</w:t>
            </w:r>
          </w:p>
          <w:p w14:paraId="5957EDDE" w14:textId="77777777" w:rsidR="00A90CFB" w:rsidRDefault="006F2831" w:rsidP="000C21D5">
            <w:pPr>
              <w:pStyle w:val="ListBullet"/>
            </w:pPr>
            <w:r>
              <w:t>Better at creating issues for the report</w:t>
            </w:r>
          </w:p>
          <w:p w14:paraId="297A6DDD" w14:textId="77777777" w:rsidR="006F2831" w:rsidRDefault="006F2831" w:rsidP="000C21D5">
            <w:pPr>
              <w:pStyle w:val="ListBullet"/>
            </w:pPr>
            <w:r>
              <w:t>Good communication</w:t>
            </w:r>
          </w:p>
          <w:p w14:paraId="48EEA741" w14:textId="2D9F3EEC" w:rsidR="006F2831" w:rsidRDefault="006F2831" w:rsidP="000C21D5">
            <w:pPr>
              <w:pStyle w:val="ListBullet"/>
            </w:pPr>
            <w:r>
              <w:t>Gotten up-to-date on scrum documentation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93418F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593C23BD" w14:textId="77777777" w:rsidR="00CF591F" w:rsidRDefault="006F2831" w:rsidP="005814E6">
            <w:pPr>
              <w:pStyle w:val="ListBullet"/>
            </w:pPr>
            <w:r>
              <w:t>Should have started sooner on the report</w:t>
            </w:r>
          </w:p>
          <w:p w14:paraId="5A46AF5D" w14:textId="1F851BAE" w:rsidR="006F2831" w:rsidRDefault="006F2831" w:rsidP="005814E6">
            <w:pPr>
              <w:pStyle w:val="ListBullet"/>
            </w:pPr>
            <w:r>
              <w:t>Wasted time on trying to format and structure the report</w:t>
            </w:r>
          </w:p>
        </w:tc>
      </w:tr>
    </w:tbl>
    <w:p w14:paraId="574022F9" w14:textId="77777777" w:rsidR="002F58C7" w:rsidRPr="002C6CC0" w:rsidRDefault="002F58C7" w:rsidP="002F58C7">
      <w:pPr>
        <w:pStyle w:val="BodyText"/>
      </w:pPr>
    </w:p>
    <w:p w14:paraId="528A8784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2AF8244A" w14:textId="5CCEF511" w:rsidR="006F2831" w:rsidRPr="002C6CC0" w:rsidRDefault="002C6CC0" w:rsidP="006F2831">
      <w:pPr>
        <w:pStyle w:val="Aksjonspunkt"/>
      </w:pPr>
      <w:r w:rsidRPr="002C6CC0">
        <w:t xml:space="preserve"> </w:t>
      </w:r>
      <w:r w:rsidR="006F2831">
        <w:t xml:space="preserve">Focus on writing the main report and finishing the issues </w:t>
      </w:r>
    </w:p>
    <w:p w14:paraId="52B2A9CD" w14:textId="77777777" w:rsidR="002F58C7" w:rsidRPr="002C6CC0" w:rsidRDefault="002F58C7" w:rsidP="002F58C7"/>
    <w:p w14:paraId="2B29119D" w14:textId="77777777" w:rsidR="002F58C7" w:rsidRPr="002C6CC0" w:rsidRDefault="002F58C7" w:rsidP="002F58C7"/>
    <w:p w14:paraId="61957C57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75732" w14:textId="77777777" w:rsidR="00C10C39" w:rsidRDefault="00C10C39" w:rsidP="002F58C7">
      <w:r>
        <w:separator/>
      </w:r>
    </w:p>
  </w:endnote>
  <w:endnote w:type="continuationSeparator" w:id="0">
    <w:p w14:paraId="0EE63E01" w14:textId="77777777" w:rsidR="00C10C39" w:rsidRDefault="00C10C39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9B2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E55BE1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38F6A" w14:textId="77777777" w:rsidR="00C10C39" w:rsidRDefault="00C10C39" w:rsidP="002F58C7">
      <w:r>
        <w:separator/>
      </w:r>
    </w:p>
  </w:footnote>
  <w:footnote w:type="continuationSeparator" w:id="0">
    <w:p w14:paraId="538C4B0A" w14:textId="77777777" w:rsidR="00C10C39" w:rsidRDefault="00C10C39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185D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8F266CE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F009D3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65E9718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CD"/>
    <w:rsid w:val="000B2DBB"/>
    <w:rsid w:val="000C21D5"/>
    <w:rsid w:val="00226C02"/>
    <w:rsid w:val="00245E85"/>
    <w:rsid w:val="00246ABC"/>
    <w:rsid w:val="002C6CC0"/>
    <w:rsid w:val="002F58C7"/>
    <w:rsid w:val="004872E6"/>
    <w:rsid w:val="004B3BFF"/>
    <w:rsid w:val="004B53A2"/>
    <w:rsid w:val="004B5494"/>
    <w:rsid w:val="004E6532"/>
    <w:rsid w:val="00524391"/>
    <w:rsid w:val="00527BBF"/>
    <w:rsid w:val="005814E6"/>
    <w:rsid w:val="006F2831"/>
    <w:rsid w:val="007531F2"/>
    <w:rsid w:val="00764716"/>
    <w:rsid w:val="008B06C0"/>
    <w:rsid w:val="00935506"/>
    <w:rsid w:val="00A2574B"/>
    <w:rsid w:val="00A90CFB"/>
    <w:rsid w:val="00C10C39"/>
    <w:rsid w:val="00CF591F"/>
    <w:rsid w:val="00D73FFD"/>
    <w:rsid w:val="00DA334D"/>
    <w:rsid w:val="00DF4917"/>
    <w:rsid w:val="00E070CD"/>
    <w:rsid w:val="00E32232"/>
    <w:rsid w:val="00E45E5D"/>
    <w:rsid w:val="00EA2F0D"/>
    <w:rsid w:val="00F9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95D0F"/>
  <w15:chartTrackingRefBased/>
  <w15:docId w15:val="{0527ABB7-7E3C-4A96-952C-0AA304A1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Downloads\Sprint%20Retrospective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Retrospective-eng.dotx</Template>
  <TotalTime>66</TotalTime>
  <Pages>1</Pages>
  <Words>103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Signe Berggren Ekern</cp:lastModifiedBy>
  <cp:revision>3</cp:revision>
  <dcterms:created xsi:type="dcterms:W3CDTF">2026-02-02T07:23:00Z</dcterms:created>
  <dcterms:modified xsi:type="dcterms:W3CDTF">2026-04-28T07:03:00Z</dcterms:modified>
</cp:coreProperties>
</file>