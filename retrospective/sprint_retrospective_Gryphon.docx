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12C1" w14:textId="77777777" w:rsidR="00935506" w:rsidRPr="002C6CC0" w:rsidRDefault="005814E6" w:rsidP="002F58C7">
      <w:pPr>
        <w:pStyle w:val="Title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4B7DF7" w14:paraId="26791A63" w14:textId="77777777" w:rsidTr="002F58C7">
        <w:trPr>
          <w:cantSplit/>
          <w:trHeight w:val="567"/>
        </w:trPr>
        <w:tc>
          <w:tcPr>
            <w:tcW w:w="1714" w:type="dxa"/>
          </w:tcPr>
          <w:p w14:paraId="29344876" w14:textId="77777777" w:rsidR="002F58C7" w:rsidRPr="002C6CC0" w:rsidRDefault="002C6CC0" w:rsidP="002F58C7">
            <w:pPr>
              <w:pStyle w:val="MtedetaljerLable"/>
            </w:pPr>
            <w:r w:rsidRPr="002C6CC0">
              <w:t>Attendees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55CCA23E" w14:textId="6C40FDF9" w:rsidR="002F58C7" w:rsidRPr="004B7DF7" w:rsidRDefault="004B7DF7" w:rsidP="002F58C7">
            <w:pPr>
              <w:pStyle w:val="BodyText"/>
              <w:rPr>
                <w:lang w:val="nn-NO"/>
              </w:rPr>
            </w:pPr>
            <w:r w:rsidRPr="004B7DF7">
              <w:rPr>
                <w:lang w:val="nn-NO"/>
              </w:rPr>
              <w:t>August Oksavik, Matthew Hunt, Sig</w:t>
            </w:r>
            <w:r>
              <w:rPr>
                <w:lang w:val="nn-NO"/>
              </w:rPr>
              <w:t>ne Ekern Berggren</w:t>
            </w:r>
          </w:p>
        </w:tc>
      </w:tr>
      <w:tr w:rsidR="002F58C7" w:rsidRPr="002C6CC0" w14:paraId="71670740" w14:textId="77777777" w:rsidTr="002F58C7">
        <w:trPr>
          <w:cantSplit/>
          <w:trHeight w:val="567"/>
        </w:trPr>
        <w:tc>
          <w:tcPr>
            <w:tcW w:w="1714" w:type="dxa"/>
          </w:tcPr>
          <w:p w14:paraId="0EF61718" w14:textId="77777777" w:rsidR="002F58C7" w:rsidRPr="002C6CC0" w:rsidRDefault="002C6CC0" w:rsidP="002F58C7">
            <w:pPr>
              <w:pStyle w:val="MtedetaljerLable"/>
            </w:pPr>
            <w:r w:rsidRPr="002C6CC0">
              <w:t>Absentee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1E0A001" w14:textId="77777777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4EF408F7" w14:textId="77777777" w:rsidTr="002F58C7">
        <w:trPr>
          <w:cantSplit/>
          <w:trHeight w:val="567"/>
        </w:trPr>
        <w:tc>
          <w:tcPr>
            <w:tcW w:w="1714" w:type="dxa"/>
          </w:tcPr>
          <w:p w14:paraId="188E07A1" w14:textId="77777777" w:rsidR="002F58C7" w:rsidRPr="002C6CC0" w:rsidRDefault="002C6CC0" w:rsidP="002F58C7">
            <w:pPr>
              <w:pStyle w:val="MtedetaljerLable"/>
            </w:pPr>
            <w:r w:rsidRPr="002C6CC0">
              <w:t>Copy</w:t>
            </w:r>
            <w:r w:rsidR="002F58C7" w:rsidRPr="002C6CC0">
              <w:t xml:space="preserve"> </w:t>
            </w:r>
            <w:r w:rsidRPr="002C6CC0">
              <w:t>to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BC77C30" w14:textId="77777777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0ED604E6" w14:textId="77777777" w:rsidTr="002F58C7">
        <w:trPr>
          <w:cantSplit/>
          <w:trHeight w:val="567"/>
        </w:trPr>
        <w:tc>
          <w:tcPr>
            <w:tcW w:w="1714" w:type="dxa"/>
          </w:tcPr>
          <w:p w14:paraId="0308C92C" w14:textId="77777777" w:rsidR="002F58C7" w:rsidRPr="002C6CC0" w:rsidRDefault="002C6CC0" w:rsidP="002F58C7">
            <w:pPr>
              <w:pStyle w:val="MtedetaljerLable"/>
            </w:pPr>
            <w:r w:rsidRPr="002C6CC0">
              <w:t>Date and time of meeting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031A3D82" w14:textId="073EAFA4" w:rsidR="002F58C7" w:rsidRPr="002C6CC0" w:rsidRDefault="004B7DF7" w:rsidP="002F58C7">
            <w:pPr>
              <w:pStyle w:val="BodyText"/>
            </w:pPr>
            <w:r>
              <w:t>15.03</w:t>
            </w:r>
            <w:r w:rsidR="001A6313">
              <w:t>.26</w:t>
            </w:r>
          </w:p>
        </w:tc>
        <w:tc>
          <w:tcPr>
            <w:tcW w:w="1313" w:type="dxa"/>
          </w:tcPr>
          <w:p w14:paraId="20B65143" w14:textId="77777777" w:rsidR="002F58C7" w:rsidRPr="002C6CC0" w:rsidRDefault="002C6CC0" w:rsidP="002F58C7">
            <w:pPr>
              <w:pStyle w:val="MtedetaljerLable"/>
            </w:pPr>
            <w:r w:rsidRPr="002C6CC0">
              <w:t>Location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0D584830" w14:textId="4B751F89" w:rsidR="002F58C7" w:rsidRPr="002C6CC0" w:rsidRDefault="004B7DF7" w:rsidP="002F58C7">
            <w:pPr>
              <w:pStyle w:val="BodyText"/>
            </w:pPr>
            <w:r>
              <w:t>C215</w:t>
            </w:r>
          </w:p>
        </w:tc>
      </w:tr>
    </w:tbl>
    <w:p w14:paraId="4386AC85" w14:textId="77777777" w:rsidR="002F58C7" w:rsidRPr="002C6CC0" w:rsidRDefault="005814E6" w:rsidP="002F58C7">
      <w:pPr>
        <w:pStyle w:val="Heading1"/>
      </w:pPr>
      <w:r>
        <w:t>Retrospective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394FCAA6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2095304D" w14:textId="77777777" w:rsidR="005814E6" w:rsidRDefault="005814E6" w:rsidP="005814E6">
            <w:pPr>
              <w:pStyle w:val="MtedetaljerLable"/>
            </w:pPr>
            <w:r>
              <w:t>What did we do well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166AC67A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194CFB42" w14:textId="77777777" w:rsidR="005814E6" w:rsidRDefault="005814E6" w:rsidP="005814E6">
            <w:pPr>
              <w:pStyle w:val="MtedetaljerLable"/>
            </w:pPr>
            <w:r>
              <w:t>What should we have done better?</w:t>
            </w:r>
          </w:p>
        </w:tc>
      </w:tr>
      <w:tr w:rsidR="005814E6" w14:paraId="5EFD1C10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35BB2CD1" w14:textId="77777777" w:rsidR="005814E6" w:rsidRDefault="004B7DF7" w:rsidP="005814E6">
            <w:pPr>
              <w:pStyle w:val="ListBullet"/>
            </w:pPr>
            <w:r>
              <w:t>Worked well</w:t>
            </w:r>
          </w:p>
          <w:p w14:paraId="0FBA9B95" w14:textId="77777777" w:rsidR="004B7DF7" w:rsidRDefault="004B7DF7" w:rsidP="005814E6">
            <w:pPr>
              <w:pStyle w:val="ListBullet"/>
            </w:pPr>
            <w:r>
              <w:t>Everyone showed up on time and worked all throughout the day</w:t>
            </w:r>
          </w:p>
          <w:p w14:paraId="3E987824" w14:textId="77777777" w:rsidR="004B7DF7" w:rsidRDefault="004B7DF7" w:rsidP="005814E6">
            <w:pPr>
              <w:pStyle w:val="ListBullet"/>
            </w:pPr>
            <w:r>
              <w:t>We helped each other with difficult issues</w:t>
            </w:r>
          </w:p>
          <w:p w14:paraId="451E1A92" w14:textId="39135C72" w:rsidR="004B7DF7" w:rsidRDefault="004B7DF7" w:rsidP="004B7DF7">
            <w:pPr>
              <w:pStyle w:val="ListBullet"/>
            </w:pPr>
            <w:r>
              <w:t>We achieved the goals we set up to do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EE2BD5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29F66F17" w14:textId="77777777" w:rsidR="004B7DF7" w:rsidRDefault="004B7DF7" w:rsidP="005814E6">
            <w:pPr>
              <w:pStyle w:val="ListBullet"/>
            </w:pPr>
            <w:r>
              <w:t>Better classification of backlog</w:t>
            </w:r>
          </w:p>
          <w:p w14:paraId="6476DE4D" w14:textId="77777777" w:rsidR="005814E6" w:rsidRDefault="004B7DF7" w:rsidP="005814E6">
            <w:pPr>
              <w:pStyle w:val="ListBullet"/>
            </w:pPr>
            <w:r>
              <w:t>Better sprint reviews and sprint retrospectives</w:t>
            </w:r>
            <w:r w:rsidR="005814E6">
              <w:t xml:space="preserve"> </w:t>
            </w:r>
          </w:p>
          <w:p w14:paraId="0214473A" w14:textId="5AD6F5A5" w:rsidR="004B7DF7" w:rsidRDefault="004B7DF7" w:rsidP="004B7DF7">
            <w:pPr>
              <w:pStyle w:val="ListBullet"/>
            </w:pPr>
            <w:r>
              <w:t>Better communication with stakeholder</w:t>
            </w:r>
          </w:p>
        </w:tc>
      </w:tr>
    </w:tbl>
    <w:p w14:paraId="2F2A8129" w14:textId="77777777" w:rsidR="005814E6" w:rsidRDefault="005814E6" w:rsidP="002F58C7">
      <w:pPr>
        <w:pStyle w:val="Heading2"/>
      </w:pPr>
    </w:p>
    <w:p w14:paraId="0CA9C93B" w14:textId="77777777" w:rsidR="002F58C7" w:rsidRPr="002C6CC0" w:rsidRDefault="002F58C7" w:rsidP="002F58C7">
      <w:pPr>
        <w:pStyle w:val="BodyText"/>
      </w:pPr>
    </w:p>
    <w:p w14:paraId="68998CE9" w14:textId="77777777" w:rsidR="002F58C7" w:rsidRPr="002C6CC0" w:rsidRDefault="002C6CC0" w:rsidP="002F58C7">
      <w:pPr>
        <w:pStyle w:val="Heading2"/>
      </w:pPr>
      <w:r w:rsidRPr="002C6CC0">
        <w:t>Action Items</w:t>
      </w:r>
    </w:p>
    <w:p w14:paraId="4125D028" w14:textId="77777777" w:rsidR="004B7DF7" w:rsidRDefault="004B7DF7" w:rsidP="002F58C7">
      <w:pPr>
        <w:pStyle w:val="Aksjonspunkt"/>
      </w:pPr>
      <w:r>
        <w:t>Increase communication with stakeholder</w:t>
      </w:r>
    </w:p>
    <w:p w14:paraId="067C0431" w14:textId="1EE75042" w:rsidR="002F58C7" w:rsidRDefault="004B7DF7" w:rsidP="002F58C7">
      <w:pPr>
        <w:pStyle w:val="Aksjonspunkt"/>
      </w:pPr>
      <w:r>
        <w:t>Plan next meeting in meeting</w:t>
      </w:r>
    </w:p>
    <w:p w14:paraId="081FCB29" w14:textId="6D61C3E8" w:rsidR="004B7DF7" w:rsidRDefault="004B7DF7" w:rsidP="002F58C7">
      <w:pPr>
        <w:pStyle w:val="Aksjonspunkt"/>
      </w:pPr>
      <w:r>
        <w:t>Do sprint retrospective on set day at the end of sprint.</w:t>
      </w:r>
    </w:p>
    <w:p w14:paraId="1DCF1B48" w14:textId="27665F2D" w:rsidR="004B7DF7" w:rsidRPr="002C6CC0" w:rsidRDefault="004B7DF7" w:rsidP="002F58C7">
      <w:pPr>
        <w:pStyle w:val="Aksjonspunkt"/>
      </w:pPr>
      <w:r>
        <w:t>Increase awareness of issue management.</w:t>
      </w:r>
    </w:p>
    <w:p w14:paraId="5EB98B0A" w14:textId="77777777" w:rsidR="002F58C7" w:rsidRPr="002C6CC0" w:rsidRDefault="002F58C7" w:rsidP="002F58C7"/>
    <w:p w14:paraId="0F17E42A" w14:textId="77777777" w:rsidR="002F58C7" w:rsidRPr="002C6CC0" w:rsidRDefault="002F58C7" w:rsidP="002F58C7"/>
    <w:p w14:paraId="2298D775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D6D38" w14:textId="77777777" w:rsidR="00C53D89" w:rsidRDefault="00C53D89" w:rsidP="002F58C7">
      <w:r>
        <w:separator/>
      </w:r>
    </w:p>
  </w:endnote>
  <w:endnote w:type="continuationSeparator" w:id="0">
    <w:p w14:paraId="7E62F37E" w14:textId="77777777" w:rsidR="00C53D89" w:rsidRDefault="00C53D89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6A749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8220F0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231B3" w14:textId="77777777" w:rsidR="00C53D89" w:rsidRDefault="00C53D89" w:rsidP="002F58C7">
      <w:r>
        <w:separator/>
      </w:r>
    </w:p>
  </w:footnote>
  <w:footnote w:type="continuationSeparator" w:id="0">
    <w:p w14:paraId="33D084CE" w14:textId="77777777" w:rsidR="00C53D89" w:rsidRDefault="00C53D89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1555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13483F83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FDF5BD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5B95211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F7"/>
    <w:rsid w:val="000B2DBB"/>
    <w:rsid w:val="001A6313"/>
    <w:rsid w:val="00245E85"/>
    <w:rsid w:val="002C6CC0"/>
    <w:rsid w:val="002F58C7"/>
    <w:rsid w:val="004872E6"/>
    <w:rsid w:val="004B3BFF"/>
    <w:rsid w:val="004B53A2"/>
    <w:rsid w:val="004B5494"/>
    <w:rsid w:val="004B7DF7"/>
    <w:rsid w:val="004E6532"/>
    <w:rsid w:val="00524391"/>
    <w:rsid w:val="00527BBF"/>
    <w:rsid w:val="005814E6"/>
    <w:rsid w:val="00764716"/>
    <w:rsid w:val="00935506"/>
    <w:rsid w:val="00A2574B"/>
    <w:rsid w:val="00C53D89"/>
    <w:rsid w:val="00D73FFD"/>
    <w:rsid w:val="00E32232"/>
    <w:rsid w:val="00EA2F0D"/>
    <w:rsid w:val="00F160CE"/>
    <w:rsid w:val="00FB028C"/>
    <w:rsid w:val="00FE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CC782"/>
  <w15:chartTrackingRefBased/>
  <w15:docId w15:val="{20F287A2-3FB5-4131-9D17-01D23BED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Skule\2026-vaar\IDATA2901-bachelor-thesis\sprint_retrospective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sprint_retrospective-mal.dotx</Template>
  <TotalTime>8</TotalTime>
  <Pages>1</Pages>
  <Words>109</Words>
  <Characters>580</Characters>
  <Application>Microsoft Office Word</Application>
  <DocSecurity>0</DocSecurity>
  <Lines>4</Lines>
  <Paragraphs>1</Paragraphs>
  <ScaleCrop>false</ScaleCrop>
  <Company>NTNU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Signe Berggren Ekern</cp:lastModifiedBy>
  <cp:revision>2</cp:revision>
  <dcterms:created xsi:type="dcterms:W3CDTF">2026-03-20T13:39:00Z</dcterms:created>
  <dcterms:modified xsi:type="dcterms:W3CDTF">2026-04-28T07:06:00Z</dcterms:modified>
</cp:coreProperties>
</file>