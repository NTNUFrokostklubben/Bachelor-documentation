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E6C5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B97C11" w14:paraId="35837F69" w14:textId="77777777" w:rsidTr="002F58C7">
        <w:trPr>
          <w:cantSplit/>
          <w:trHeight w:val="567"/>
        </w:trPr>
        <w:tc>
          <w:tcPr>
            <w:tcW w:w="1714" w:type="dxa"/>
          </w:tcPr>
          <w:p w14:paraId="485B0096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66325F6B" w14:textId="6465B159" w:rsidR="002F58C7" w:rsidRPr="00B97C11" w:rsidRDefault="00B97C11" w:rsidP="002F58C7">
            <w:pPr>
              <w:pStyle w:val="BodyText"/>
              <w:rPr>
                <w:lang w:val="nn-NO"/>
              </w:rPr>
            </w:pPr>
            <w:r w:rsidRPr="00B97C11">
              <w:rPr>
                <w:lang w:val="nn-NO"/>
              </w:rPr>
              <w:t xml:space="preserve">August Oksavik, Matthew </w:t>
            </w:r>
            <w:proofErr w:type="spellStart"/>
            <w:r w:rsidRPr="00B97C11">
              <w:rPr>
                <w:lang w:val="nn-NO"/>
              </w:rPr>
              <w:t>hunt</w:t>
            </w:r>
            <w:proofErr w:type="spellEnd"/>
            <w:r w:rsidRPr="00B97C11">
              <w:rPr>
                <w:lang w:val="nn-NO"/>
              </w:rPr>
              <w:t>, Sig</w:t>
            </w:r>
            <w:r>
              <w:rPr>
                <w:lang w:val="nn-NO"/>
              </w:rPr>
              <w:t xml:space="preserve">ne </w:t>
            </w:r>
            <w:proofErr w:type="spellStart"/>
            <w:r>
              <w:rPr>
                <w:lang w:val="nn-NO"/>
              </w:rPr>
              <w:t>Ekern</w:t>
            </w:r>
            <w:proofErr w:type="spellEnd"/>
            <w:r>
              <w:rPr>
                <w:lang w:val="nn-NO"/>
              </w:rPr>
              <w:t xml:space="preserve"> Berggren</w:t>
            </w:r>
          </w:p>
        </w:tc>
      </w:tr>
      <w:tr w:rsidR="002F58C7" w:rsidRPr="002C6CC0" w14:paraId="5175DDB4" w14:textId="77777777" w:rsidTr="002F58C7">
        <w:trPr>
          <w:cantSplit/>
          <w:trHeight w:val="567"/>
        </w:trPr>
        <w:tc>
          <w:tcPr>
            <w:tcW w:w="1714" w:type="dxa"/>
          </w:tcPr>
          <w:p w14:paraId="10BBBC6F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0D38A746" w14:textId="16528DB2" w:rsidR="002F58C7" w:rsidRPr="002C6CC0" w:rsidRDefault="00B97C11" w:rsidP="002F58C7">
            <w:pPr>
              <w:pStyle w:val="BodyText"/>
            </w:pPr>
            <w:r w:rsidRPr="00E070CD">
              <w:t xml:space="preserve">Saleh Abdel-Afou </w:t>
            </w:r>
            <w:proofErr w:type="spellStart"/>
            <w:r w:rsidRPr="00E070CD">
              <w:t>Alaliyat</w:t>
            </w:r>
            <w:proofErr w:type="spellEnd"/>
          </w:p>
        </w:tc>
      </w:tr>
      <w:tr w:rsidR="002F58C7" w:rsidRPr="002C6CC0" w14:paraId="70A74BFF" w14:textId="77777777" w:rsidTr="002F58C7">
        <w:trPr>
          <w:cantSplit/>
          <w:trHeight w:val="567"/>
        </w:trPr>
        <w:tc>
          <w:tcPr>
            <w:tcW w:w="1714" w:type="dxa"/>
          </w:tcPr>
          <w:p w14:paraId="31C721DA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F6A6B68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72656C6B" w14:textId="77777777" w:rsidTr="002F58C7">
        <w:trPr>
          <w:cantSplit/>
          <w:trHeight w:val="567"/>
        </w:trPr>
        <w:tc>
          <w:tcPr>
            <w:tcW w:w="1714" w:type="dxa"/>
          </w:tcPr>
          <w:p w14:paraId="5D1B5FF5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7E3D309D" w14:textId="51ED78D9" w:rsidR="002F58C7" w:rsidRPr="002C6CC0" w:rsidRDefault="00B97C11" w:rsidP="002F58C7">
            <w:pPr>
              <w:pStyle w:val="BodyText"/>
            </w:pPr>
            <w:r>
              <w:t>16.02.26</w:t>
            </w:r>
          </w:p>
        </w:tc>
        <w:tc>
          <w:tcPr>
            <w:tcW w:w="1313" w:type="dxa"/>
          </w:tcPr>
          <w:p w14:paraId="0C7EE57C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7412394E" w14:textId="77777777" w:rsidR="002F58C7" w:rsidRDefault="00B97C11" w:rsidP="002F58C7">
            <w:pPr>
              <w:pStyle w:val="BodyText"/>
            </w:pPr>
            <w:proofErr w:type="spellStart"/>
            <w:r>
              <w:t>Beddingen</w:t>
            </w:r>
            <w:proofErr w:type="spellEnd"/>
            <w:r>
              <w:t xml:space="preserve"> 1</w:t>
            </w:r>
          </w:p>
          <w:p w14:paraId="7B366FA1" w14:textId="6ED628E4" w:rsidR="00B97C11" w:rsidRPr="002C6CC0" w:rsidRDefault="00B97C11" w:rsidP="002F58C7">
            <w:pPr>
              <w:pStyle w:val="BodyText"/>
            </w:pPr>
          </w:p>
        </w:tc>
      </w:tr>
    </w:tbl>
    <w:p w14:paraId="5E1D0B1A" w14:textId="72D2BB97" w:rsidR="00B97C11" w:rsidRDefault="00B97C11" w:rsidP="00B97C11">
      <w:r>
        <w:t>NB! Due to sickness and time constraints meeting didn’t include Saleh, this was not his fault.</w:t>
      </w:r>
    </w:p>
    <w:p w14:paraId="37FD4BAB" w14:textId="7DA28032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7B5AB0E1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0B4CB046" w14:textId="77777777" w:rsidR="005814E6" w:rsidRDefault="005814E6" w:rsidP="005814E6">
            <w:pPr>
              <w:pStyle w:val="MtedetaljerLable"/>
            </w:pPr>
            <w:r>
              <w:t xml:space="preserve">What did we do </w:t>
            </w:r>
            <w:proofErr w:type="gramStart"/>
            <w:r>
              <w:t>well ?</w:t>
            </w:r>
            <w:proofErr w:type="gramEnd"/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1813160B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2F4168B5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407B5266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0C9D7D6B" w14:textId="77777777" w:rsidR="005814E6" w:rsidRDefault="00B97C11" w:rsidP="005814E6">
            <w:pPr>
              <w:pStyle w:val="ListBullet"/>
            </w:pPr>
            <w:r>
              <w:t>Worked well during the sprint</w:t>
            </w:r>
          </w:p>
          <w:p w14:paraId="58FE656A" w14:textId="77777777" w:rsidR="00B97C11" w:rsidRDefault="00B97C11" w:rsidP="005814E6">
            <w:pPr>
              <w:pStyle w:val="ListBullet"/>
            </w:pPr>
            <w:r>
              <w:t>Reached most of our goals</w:t>
            </w:r>
          </w:p>
          <w:p w14:paraId="6140B2BB" w14:textId="32F3452B" w:rsidR="00B97C11" w:rsidRDefault="00B97C11" w:rsidP="00C22FCC">
            <w:pPr>
              <w:pStyle w:val="ListBullet"/>
            </w:pPr>
            <w:r>
              <w:t>Got feedback from stakeholder on our progress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1587AE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29645CBA" w14:textId="77777777" w:rsidR="005814E6" w:rsidRDefault="00B97C11" w:rsidP="005814E6">
            <w:pPr>
              <w:pStyle w:val="ListBullet"/>
            </w:pPr>
            <w:r>
              <w:t>Made sure we had time and resources for meetings</w:t>
            </w:r>
          </w:p>
          <w:p w14:paraId="26994D1D" w14:textId="77777777" w:rsidR="00B97C11" w:rsidRDefault="00B97C11" w:rsidP="005814E6">
            <w:pPr>
              <w:pStyle w:val="ListBullet"/>
            </w:pPr>
            <w:r>
              <w:t>Plan meetings before the sprint is over</w:t>
            </w:r>
          </w:p>
          <w:p w14:paraId="7702C638" w14:textId="507DCCC5" w:rsidR="00B97C11" w:rsidRDefault="00B97C11" w:rsidP="00B97C11">
            <w:pPr>
              <w:pStyle w:val="ListBullet"/>
            </w:pPr>
            <w:r>
              <w:t>Made sure meetings are held</w:t>
            </w:r>
          </w:p>
        </w:tc>
      </w:tr>
    </w:tbl>
    <w:p w14:paraId="5614D6DD" w14:textId="77777777" w:rsidR="005814E6" w:rsidRDefault="005814E6" w:rsidP="002F58C7">
      <w:pPr>
        <w:pStyle w:val="Heading2"/>
      </w:pPr>
    </w:p>
    <w:p w14:paraId="7883C4E2" w14:textId="77777777" w:rsidR="002F58C7" w:rsidRPr="002C6CC0" w:rsidRDefault="002F58C7" w:rsidP="002F58C7">
      <w:pPr>
        <w:pStyle w:val="BodyText"/>
      </w:pPr>
    </w:p>
    <w:p w14:paraId="722501D1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3D25621E" w14:textId="215D2194" w:rsidR="002F58C7" w:rsidRDefault="00B97C11" w:rsidP="00B97C11">
      <w:pPr>
        <w:pStyle w:val="ListParagraph"/>
        <w:numPr>
          <w:ilvl w:val="0"/>
          <w:numId w:val="5"/>
        </w:numPr>
      </w:pPr>
      <w:r>
        <w:t xml:space="preserve">By next sprint we </w:t>
      </w:r>
      <w:proofErr w:type="gramStart"/>
      <w:r>
        <w:t>have to</w:t>
      </w:r>
      <w:proofErr w:type="gramEnd"/>
      <w:r>
        <w:t xml:space="preserve"> get better at planning meetings.</w:t>
      </w:r>
    </w:p>
    <w:p w14:paraId="369B2296" w14:textId="77777777" w:rsidR="00B97C11" w:rsidRPr="002C6CC0" w:rsidRDefault="00B97C11" w:rsidP="00B97C11">
      <w:pPr>
        <w:pStyle w:val="ListParagraph"/>
        <w:numPr>
          <w:ilvl w:val="0"/>
          <w:numId w:val="5"/>
        </w:numPr>
      </w:pPr>
    </w:p>
    <w:p w14:paraId="5E31E446" w14:textId="77777777" w:rsidR="002F58C7" w:rsidRPr="002C6CC0" w:rsidRDefault="002F58C7" w:rsidP="002F58C7"/>
    <w:p w14:paraId="3B0F474B" w14:textId="77777777" w:rsidR="002F58C7" w:rsidRPr="002C6CC0" w:rsidRDefault="002F58C7" w:rsidP="002F58C7"/>
    <w:p w14:paraId="542ED75F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99A2" w14:textId="77777777" w:rsidR="00394542" w:rsidRDefault="00394542" w:rsidP="002F58C7">
      <w:r>
        <w:separator/>
      </w:r>
    </w:p>
  </w:endnote>
  <w:endnote w:type="continuationSeparator" w:id="0">
    <w:p w14:paraId="4D0E4EE2" w14:textId="77777777" w:rsidR="00394542" w:rsidRDefault="00394542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2C876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16CA2E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72AF4" w14:textId="77777777" w:rsidR="00394542" w:rsidRDefault="00394542" w:rsidP="002F58C7">
      <w:r>
        <w:separator/>
      </w:r>
    </w:p>
  </w:footnote>
  <w:footnote w:type="continuationSeparator" w:id="0">
    <w:p w14:paraId="3EB1A04F" w14:textId="77777777" w:rsidR="00394542" w:rsidRDefault="00394542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2FFB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4E6F9629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5350DB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29E084FA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6310C20"/>
    <w:multiLevelType w:val="hybridMultilevel"/>
    <w:tmpl w:val="031CAAB8"/>
    <w:lvl w:ilvl="0" w:tplc="29ACF6CE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1322349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11"/>
    <w:rsid w:val="000B2DBB"/>
    <w:rsid w:val="00245E85"/>
    <w:rsid w:val="002C6CC0"/>
    <w:rsid w:val="002F58C7"/>
    <w:rsid w:val="00394542"/>
    <w:rsid w:val="004872E6"/>
    <w:rsid w:val="004B3BFF"/>
    <w:rsid w:val="004B53A2"/>
    <w:rsid w:val="004B5494"/>
    <w:rsid w:val="004E6532"/>
    <w:rsid w:val="00524391"/>
    <w:rsid w:val="00527BBF"/>
    <w:rsid w:val="005814E6"/>
    <w:rsid w:val="00764716"/>
    <w:rsid w:val="009010AF"/>
    <w:rsid w:val="00935506"/>
    <w:rsid w:val="00A2574B"/>
    <w:rsid w:val="00B97C11"/>
    <w:rsid w:val="00C22FCC"/>
    <w:rsid w:val="00D73FFD"/>
    <w:rsid w:val="00E32232"/>
    <w:rsid w:val="00E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E8799"/>
  <w15:chartTrackingRefBased/>
  <w15:docId w15:val="{E1C7A2F2-943D-4471-802C-A501B340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Skule\2026-vaar\IDATA2901-bachelor-thesis\Documentation\retrospective\sprint_retrospective-16-02-26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sprint_retrospective-16-02-26.dotx</Template>
  <TotalTime>11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August Oksavik</cp:lastModifiedBy>
  <cp:revision>1</cp:revision>
  <dcterms:created xsi:type="dcterms:W3CDTF">2026-03-02T08:47:00Z</dcterms:created>
  <dcterms:modified xsi:type="dcterms:W3CDTF">2026-03-02T08:58:00Z</dcterms:modified>
</cp:coreProperties>
</file>