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320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39FEFB82" w14:textId="77777777" w:rsidTr="002F58C7">
        <w:trPr>
          <w:cantSplit/>
          <w:trHeight w:val="567"/>
        </w:trPr>
        <w:tc>
          <w:tcPr>
            <w:tcW w:w="1714" w:type="dxa"/>
          </w:tcPr>
          <w:p w14:paraId="2DC656D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2CFE7C9A" w14:textId="480C6AB9" w:rsidR="000335C7" w:rsidRPr="002C6CC0" w:rsidRDefault="00E070CD" w:rsidP="002F58C7">
            <w:pPr>
              <w:pStyle w:val="BodyText"/>
            </w:pPr>
            <w:r>
              <w:t>August Oksavik</w:t>
            </w:r>
            <w:r w:rsidR="00A90CFB">
              <w:t>,</w:t>
            </w:r>
            <w:r w:rsidR="00A90CFB">
              <w:br/>
            </w:r>
            <w:r>
              <w:t>Signe Berggren Ekern,</w:t>
            </w:r>
            <w:r w:rsidR="00A90CFB">
              <w:br/>
            </w:r>
            <w:r>
              <w:t>Matthew Hunt</w:t>
            </w:r>
            <w:r w:rsidR="000335C7">
              <w:t>,</w:t>
            </w:r>
            <w:r w:rsidR="000335C7">
              <w:br/>
            </w:r>
            <w:r w:rsidR="000335C7" w:rsidRPr="00E070CD">
              <w:t xml:space="preserve">Saleh Abdel-Afou </w:t>
            </w:r>
            <w:proofErr w:type="spellStart"/>
            <w:r w:rsidR="000335C7" w:rsidRPr="00E070CD">
              <w:t>Alaliyat</w:t>
            </w:r>
            <w:proofErr w:type="spellEnd"/>
          </w:p>
        </w:tc>
      </w:tr>
      <w:tr w:rsidR="002F58C7" w:rsidRPr="002C6CC0" w14:paraId="43D35931" w14:textId="77777777" w:rsidTr="002F58C7">
        <w:trPr>
          <w:cantSplit/>
          <w:trHeight w:val="567"/>
        </w:trPr>
        <w:tc>
          <w:tcPr>
            <w:tcW w:w="1714" w:type="dxa"/>
          </w:tcPr>
          <w:p w14:paraId="060382B9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4FBA942D" w14:textId="359E6E88" w:rsidR="002F58C7" w:rsidRPr="002C6CC0" w:rsidRDefault="00E070CD" w:rsidP="002F58C7">
            <w:pPr>
              <w:pStyle w:val="BodyText"/>
            </w:pPr>
            <w:r>
              <w:t>n/a</w:t>
            </w:r>
          </w:p>
        </w:tc>
      </w:tr>
      <w:tr w:rsidR="002F58C7" w:rsidRPr="002C6CC0" w14:paraId="00F7006E" w14:textId="77777777" w:rsidTr="002F58C7">
        <w:trPr>
          <w:cantSplit/>
          <w:trHeight w:val="567"/>
        </w:trPr>
        <w:tc>
          <w:tcPr>
            <w:tcW w:w="1714" w:type="dxa"/>
          </w:tcPr>
          <w:p w14:paraId="1E117449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EA6D2F0" w14:textId="588FD0E1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2644DA" w14:textId="77777777" w:rsidTr="002F58C7">
        <w:trPr>
          <w:cantSplit/>
          <w:trHeight w:val="567"/>
        </w:trPr>
        <w:tc>
          <w:tcPr>
            <w:tcW w:w="1714" w:type="dxa"/>
          </w:tcPr>
          <w:p w14:paraId="1ED83B21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FF61C8F" w14:textId="604D3D2C" w:rsidR="002F58C7" w:rsidRDefault="008A22A8" w:rsidP="002F58C7">
            <w:pPr>
              <w:pStyle w:val="BodyText"/>
            </w:pPr>
            <w:r>
              <w:t>1</w:t>
            </w:r>
            <w:r w:rsidR="000335C7">
              <w:t>5</w:t>
            </w:r>
            <w:r w:rsidR="00E070CD">
              <w:t>.0</w:t>
            </w:r>
            <w:r w:rsidR="00A90CFB">
              <w:t>4</w:t>
            </w:r>
            <w:r w:rsidR="00E070CD">
              <w:t>.2026</w:t>
            </w:r>
          </w:p>
          <w:p w14:paraId="6861192F" w14:textId="3A4BE328" w:rsidR="00E070CD" w:rsidRPr="002C6CC0" w:rsidRDefault="00A90CFB" w:rsidP="002F58C7">
            <w:pPr>
              <w:pStyle w:val="BodyText"/>
            </w:pPr>
            <w:r>
              <w:t>13:3</w:t>
            </w:r>
            <w:r w:rsidR="00E070CD">
              <w:t>0 – 1</w:t>
            </w:r>
            <w:r>
              <w:t>4</w:t>
            </w:r>
            <w:r w:rsidR="00E070CD">
              <w:t>:</w:t>
            </w:r>
            <w:r>
              <w:t>3</w:t>
            </w:r>
            <w:r w:rsidR="00E070CD">
              <w:t>0</w:t>
            </w:r>
          </w:p>
        </w:tc>
        <w:tc>
          <w:tcPr>
            <w:tcW w:w="1313" w:type="dxa"/>
          </w:tcPr>
          <w:p w14:paraId="70100E41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2FFC49B" w14:textId="1A67F773" w:rsidR="002F58C7" w:rsidRPr="002C6CC0" w:rsidRDefault="00E070CD" w:rsidP="002F58C7">
            <w:pPr>
              <w:pStyle w:val="BodyText"/>
            </w:pPr>
            <w:r>
              <w:t xml:space="preserve">NTNU  </w:t>
            </w:r>
            <w:proofErr w:type="spellStart"/>
            <w:r>
              <w:t>Ankeret</w:t>
            </w:r>
            <w:proofErr w:type="spellEnd"/>
            <w:r>
              <w:t xml:space="preserve"> </w:t>
            </w:r>
            <w:r w:rsidR="008A22A8">
              <w:t>–</w:t>
            </w:r>
            <w:r>
              <w:t xml:space="preserve"> </w:t>
            </w:r>
            <w:r w:rsidR="008A22A8">
              <w:t>C215</w:t>
            </w:r>
          </w:p>
        </w:tc>
      </w:tr>
    </w:tbl>
    <w:p w14:paraId="6C2C312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6F52720F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6670D85" w14:textId="3BE420EF" w:rsidR="005814E6" w:rsidRDefault="005814E6" w:rsidP="005814E6">
            <w:pPr>
              <w:pStyle w:val="MtedetaljerLable"/>
            </w:pPr>
            <w:r>
              <w:t>What did we do well?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A7E8B7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3BA5B6F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64C26743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5B8FA688" w14:textId="77777777" w:rsidR="006F2831" w:rsidRDefault="008A22A8" w:rsidP="000C21D5">
            <w:pPr>
              <w:pStyle w:val="ListBullet"/>
            </w:pPr>
            <w:r>
              <w:t>Worked on a lot of issues with high priority</w:t>
            </w:r>
          </w:p>
          <w:p w14:paraId="19730ED5" w14:textId="77777777" w:rsidR="008A22A8" w:rsidRDefault="008A22A8" w:rsidP="000C21D5">
            <w:pPr>
              <w:pStyle w:val="ListBullet"/>
            </w:pPr>
            <w:r>
              <w:t>Refactored a lot of code for the better</w:t>
            </w:r>
          </w:p>
          <w:p w14:paraId="48EEA741" w14:textId="28F2FF5F" w:rsidR="008A22A8" w:rsidRDefault="008A22A8" w:rsidP="008A22A8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3418F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5A46AF5D" w14:textId="775CE12B" w:rsidR="006F2831" w:rsidRDefault="008A22A8" w:rsidP="005814E6">
            <w:pPr>
              <w:pStyle w:val="ListBullet"/>
            </w:pPr>
            <w:r>
              <w:t>Still haven’t prioritised writing on the main report</w:t>
            </w:r>
          </w:p>
        </w:tc>
      </w:tr>
    </w:tbl>
    <w:p w14:paraId="574022F9" w14:textId="77777777" w:rsidR="002F58C7" w:rsidRPr="002C6CC0" w:rsidRDefault="002F58C7" w:rsidP="002F58C7">
      <w:pPr>
        <w:pStyle w:val="BodyText"/>
      </w:pPr>
    </w:p>
    <w:p w14:paraId="528A8784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2AF8244A" w14:textId="26B5FED8" w:rsidR="006F2831" w:rsidRPr="002C6CC0" w:rsidRDefault="002C6CC0" w:rsidP="006F2831">
      <w:pPr>
        <w:pStyle w:val="Aksjonspunkt"/>
      </w:pPr>
      <w:r w:rsidRPr="002C6CC0">
        <w:t xml:space="preserve"> </w:t>
      </w:r>
      <w:r w:rsidR="008A22A8">
        <w:t>Start to prioritise the main report and finish just the most important issues on front and backend</w:t>
      </w:r>
    </w:p>
    <w:p w14:paraId="52B2A9CD" w14:textId="77777777" w:rsidR="002F58C7" w:rsidRPr="002C6CC0" w:rsidRDefault="002F58C7" w:rsidP="002F58C7"/>
    <w:p w14:paraId="2B29119D" w14:textId="77777777" w:rsidR="002F58C7" w:rsidRPr="002C6CC0" w:rsidRDefault="002F58C7" w:rsidP="002F58C7"/>
    <w:p w14:paraId="61957C57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35B7" w14:textId="77777777" w:rsidR="00641C3B" w:rsidRDefault="00641C3B" w:rsidP="002F58C7">
      <w:r>
        <w:separator/>
      </w:r>
    </w:p>
  </w:endnote>
  <w:endnote w:type="continuationSeparator" w:id="0">
    <w:p w14:paraId="79DD8AFC" w14:textId="77777777" w:rsidR="00641C3B" w:rsidRDefault="00641C3B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9B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E55BE1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748D" w14:textId="77777777" w:rsidR="00641C3B" w:rsidRDefault="00641C3B" w:rsidP="002F58C7">
      <w:r>
        <w:separator/>
      </w:r>
    </w:p>
  </w:footnote>
  <w:footnote w:type="continuationSeparator" w:id="0">
    <w:p w14:paraId="4A52510B" w14:textId="77777777" w:rsidR="00641C3B" w:rsidRDefault="00641C3B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185D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8F266CE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009D3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65E9718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D"/>
    <w:rsid w:val="000335C7"/>
    <w:rsid w:val="000B2DBB"/>
    <w:rsid w:val="000C21D5"/>
    <w:rsid w:val="001E7757"/>
    <w:rsid w:val="00226C02"/>
    <w:rsid w:val="00245E85"/>
    <w:rsid w:val="002C6CC0"/>
    <w:rsid w:val="002F58C7"/>
    <w:rsid w:val="004872E6"/>
    <w:rsid w:val="004B3BFF"/>
    <w:rsid w:val="004B53A2"/>
    <w:rsid w:val="004B5494"/>
    <w:rsid w:val="004E6532"/>
    <w:rsid w:val="00524391"/>
    <w:rsid w:val="00527BBF"/>
    <w:rsid w:val="005814E6"/>
    <w:rsid w:val="00641C3B"/>
    <w:rsid w:val="006F2831"/>
    <w:rsid w:val="007531F2"/>
    <w:rsid w:val="00764716"/>
    <w:rsid w:val="008A22A8"/>
    <w:rsid w:val="008B06C0"/>
    <w:rsid w:val="00935506"/>
    <w:rsid w:val="00A2574B"/>
    <w:rsid w:val="00A90CFB"/>
    <w:rsid w:val="00CF591F"/>
    <w:rsid w:val="00D73FFD"/>
    <w:rsid w:val="00DF4917"/>
    <w:rsid w:val="00E070CD"/>
    <w:rsid w:val="00E32232"/>
    <w:rsid w:val="00E45E5D"/>
    <w:rsid w:val="00EA2F0D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95D0F"/>
  <w15:chartTrackingRefBased/>
  <w15:docId w15:val="{0527ABB7-7E3C-4A96-952C-0AA304A1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trospective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Retrospective-eng.dotx</Template>
  <TotalTime>71</TotalTime>
  <Pages>1</Pages>
  <Words>86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4</cp:revision>
  <dcterms:created xsi:type="dcterms:W3CDTF">2026-02-02T07:23:00Z</dcterms:created>
  <dcterms:modified xsi:type="dcterms:W3CDTF">2026-04-28T07:02:00Z</dcterms:modified>
</cp:coreProperties>
</file>