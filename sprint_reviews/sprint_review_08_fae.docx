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56C1" w14:textId="77777777" w:rsidR="00935506" w:rsidRPr="00551C26" w:rsidRDefault="005814E6" w:rsidP="002F58C7">
      <w:pPr>
        <w:pStyle w:val="Title"/>
      </w:pPr>
      <w:r w:rsidRPr="00551C26">
        <w:t xml:space="preserve">Sprint </w:t>
      </w:r>
      <w:r w:rsidR="00A82126" w:rsidRPr="00551C26">
        <w:t>Review/Status</w:t>
      </w:r>
      <w:r w:rsidR="008646C3" w:rsidRPr="00551C26">
        <w:t xml:space="preserve"> </w:t>
      </w:r>
      <w:r w:rsidR="00A82126" w:rsidRPr="00551C26">
        <w:t>r</w:t>
      </w:r>
      <w:r w:rsidR="008646C3" w:rsidRPr="00551C26">
        <w:t>e</w:t>
      </w:r>
      <w:r w:rsidR="00A82126" w:rsidRPr="00551C26">
        <w:t>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551C26" w14:paraId="317E3FC6" w14:textId="77777777" w:rsidTr="002F58C7">
        <w:trPr>
          <w:cantSplit/>
          <w:trHeight w:val="567"/>
        </w:trPr>
        <w:tc>
          <w:tcPr>
            <w:tcW w:w="1714" w:type="dxa"/>
          </w:tcPr>
          <w:p w14:paraId="69451170" w14:textId="77777777" w:rsidR="002F58C7" w:rsidRPr="00551C26" w:rsidRDefault="008646C3" w:rsidP="002F58C7">
            <w:pPr>
              <w:pStyle w:val="MtedetaljerLable"/>
            </w:pPr>
            <w:r w:rsidRPr="00551C26">
              <w:t>Project</w:t>
            </w:r>
            <w:r w:rsidR="00A82126" w:rsidRPr="00551C26">
              <w:t>:</w:t>
            </w:r>
          </w:p>
        </w:tc>
        <w:tc>
          <w:tcPr>
            <w:tcW w:w="7342" w:type="dxa"/>
            <w:gridSpan w:val="3"/>
          </w:tcPr>
          <w:p w14:paraId="228ECAA8" w14:textId="77777777" w:rsidR="00BE7230" w:rsidRDefault="00BE7230" w:rsidP="00BE7230">
            <w:pPr>
              <w:pStyle w:val="BodyText"/>
            </w:pPr>
            <w:r>
              <w:t>Detection of Anomalies in Aerial Photographs</w:t>
            </w:r>
          </w:p>
          <w:p w14:paraId="19BAE209" w14:textId="5F914B26" w:rsidR="002F58C7" w:rsidRPr="00551C26" w:rsidRDefault="00BE7230" w:rsidP="00BE7230">
            <w:pPr>
              <w:pStyle w:val="BodyText"/>
            </w:pPr>
            <w:r>
              <w:t xml:space="preserve">Through Computational Image Analysis </w:t>
            </w:r>
          </w:p>
        </w:tc>
      </w:tr>
      <w:tr w:rsidR="002F58C7" w:rsidRPr="00551C26" w14:paraId="1DD76295" w14:textId="77777777" w:rsidTr="002F58C7">
        <w:trPr>
          <w:cantSplit/>
          <w:trHeight w:val="567"/>
        </w:trPr>
        <w:tc>
          <w:tcPr>
            <w:tcW w:w="1714" w:type="dxa"/>
          </w:tcPr>
          <w:p w14:paraId="536153DD" w14:textId="77777777" w:rsidR="002F58C7" w:rsidRPr="00551C26" w:rsidRDefault="008646C3" w:rsidP="002F58C7">
            <w:pPr>
              <w:pStyle w:val="MtedetaljerLable"/>
            </w:pPr>
            <w:r w:rsidRPr="00551C26">
              <w:t>From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2392" w:type="dxa"/>
          </w:tcPr>
          <w:p w14:paraId="57DB2352" w14:textId="502613BE" w:rsidR="002F58C7" w:rsidRPr="00551C26" w:rsidRDefault="00C201EB" w:rsidP="002F58C7">
            <w:pPr>
              <w:pStyle w:val="BodyText"/>
            </w:pPr>
            <w:r>
              <w:t>28</w:t>
            </w:r>
            <w:r w:rsidR="00BE7230">
              <w:t>.0</w:t>
            </w:r>
            <w:r>
              <w:t>4</w:t>
            </w:r>
            <w:r w:rsidR="00BE7230">
              <w:t>.26</w:t>
            </w:r>
          </w:p>
        </w:tc>
        <w:tc>
          <w:tcPr>
            <w:tcW w:w="1313" w:type="dxa"/>
          </w:tcPr>
          <w:p w14:paraId="0CE6D90F" w14:textId="77777777" w:rsidR="002F58C7" w:rsidRPr="00551C26" w:rsidRDefault="008646C3" w:rsidP="002F58C7">
            <w:pPr>
              <w:pStyle w:val="MtedetaljerLable"/>
            </w:pPr>
            <w:r w:rsidRPr="00551C26">
              <w:t>To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3637" w:type="dxa"/>
          </w:tcPr>
          <w:p w14:paraId="0F21C6E1" w14:textId="2072800D" w:rsidR="002F58C7" w:rsidRPr="00551C26" w:rsidRDefault="00CA2716" w:rsidP="002F58C7">
            <w:pPr>
              <w:pStyle w:val="BodyText"/>
            </w:pPr>
            <w:r>
              <w:t>1</w:t>
            </w:r>
            <w:r w:rsidR="00C201EB">
              <w:t>1</w:t>
            </w:r>
            <w:r w:rsidR="00BE7230">
              <w:t>.0</w:t>
            </w:r>
            <w:r w:rsidR="00C201EB">
              <w:t>5</w:t>
            </w:r>
            <w:r w:rsidR="00BE7230">
              <w:t>.26</w:t>
            </w:r>
          </w:p>
        </w:tc>
      </w:tr>
    </w:tbl>
    <w:p w14:paraId="6D7E851E" w14:textId="29C5C89C" w:rsidR="0051335E" w:rsidRDefault="008646C3" w:rsidP="00A82126">
      <w:pPr>
        <w:pStyle w:val="Heading1"/>
      </w:pPr>
      <w:r w:rsidRPr="00551C26">
        <w:t>Sprint Goal:</w:t>
      </w:r>
    </w:p>
    <w:p w14:paraId="48F82E77" w14:textId="64639CD1" w:rsidR="00A82126" w:rsidRPr="0051335E" w:rsidRDefault="0051335E" w:rsidP="0051335E">
      <w:r w:rsidRPr="0051335E">
        <w:t>Have the primary focus be on working on the report. It should be 90% done by the sprint, so that the Saleh/the supervisor has something to give feedback on.</w:t>
      </w:r>
      <w:r w:rsidR="00C201EB">
        <w:t xml:space="preserve"> It should also be to take the most important bugs and features on the coding side and leave the less important ones for the very end of the project. </w:t>
      </w:r>
    </w:p>
    <w:p w14:paraId="68C81269" w14:textId="77777777" w:rsidR="00BE7230" w:rsidRPr="00BE7230" w:rsidRDefault="00BE7230" w:rsidP="00A82126">
      <w:pPr>
        <w:pStyle w:val="Hjelpetekst"/>
        <w:rPr>
          <w:i w:val="0"/>
          <w:iCs/>
        </w:rPr>
      </w:pPr>
    </w:p>
    <w:p w14:paraId="5BA4E254" w14:textId="77777777" w:rsidR="008646C3" w:rsidRDefault="008646C3" w:rsidP="008646C3">
      <w:pPr>
        <w:pStyle w:val="Heading2"/>
      </w:pPr>
      <w:r w:rsidRPr="00551C26">
        <w:t>Completed Tasks:</w:t>
      </w:r>
    </w:p>
    <w:p w14:paraId="62DD5229" w14:textId="77777777" w:rsidR="007127BE" w:rsidRDefault="007127BE" w:rsidP="007127BE">
      <w:pPr>
        <w:pStyle w:val="BodyText"/>
        <w:numPr>
          <w:ilvl w:val="0"/>
          <w:numId w:val="6"/>
        </w:numPr>
      </w:pPr>
      <w:r>
        <w:t>Graceful shutdown gRPC (tiler and anomaly)</w:t>
      </w:r>
    </w:p>
    <w:p w14:paraId="47967B6F" w14:textId="17721D77" w:rsidR="007127BE" w:rsidRDefault="007127BE" w:rsidP="007127BE">
      <w:pPr>
        <w:pStyle w:val="BodyText"/>
        <w:numPr>
          <w:ilvl w:val="0"/>
          <w:numId w:val="6"/>
        </w:numPr>
      </w:pPr>
      <w:r>
        <w:t>Ports.json¨</w:t>
      </w:r>
    </w:p>
    <w:p w14:paraId="4A3D09BC" w14:textId="55168C9A" w:rsidR="007127BE" w:rsidRDefault="007127BE" w:rsidP="007127BE">
      <w:pPr>
        <w:pStyle w:val="BodyText"/>
        <w:numPr>
          <w:ilvl w:val="0"/>
          <w:numId w:val="6"/>
        </w:numPr>
      </w:pPr>
      <w:r>
        <w:t>Connect report generation module to SKAVL</w:t>
      </w:r>
    </w:p>
    <w:p w14:paraId="0AF50EF4" w14:textId="77777777" w:rsidR="007127BE" w:rsidRDefault="007127BE" w:rsidP="007127BE">
      <w:pPr>
        <w:pStyle w:val="BodyText"/>
        <w:numPr>
          <w:ilvl w:val="0"/>
          <w:numId w:val="6"/>
        </w:numPr>
      </w:pPr>
      <w:r>
        <w:t>B</w:t>
      </w:r>
      <w:r w:rsidRPr="005249F0">
        <w:t>ug:</w:t>
      </w:r>
    </w:p>
    <w:p w14:paraId="380B18BB" w14:textId="77777777" w:rsidR="007127BE" w:rsidRDefault="007127BE" w:rsidP="007127BE">
      <w:pPr>
        <w:pStyle w:val="BodyText"/>
        <w:numPr>
          <w:ilvl w:val="1"/>
          <w:numId w:val="6"/>
        </w:numPr>
      </w:pPr>
      <w:r w:rsidRPr="005249F0">
        <w:t>fix env</w:t>
      </w:r>
    </w:p>
    <w:p w14:paraId="719092A6" w14:textId="1CC09C92" w:rsidR="007127BE" w:rsidRDefault="007127BE" w:rsidP="007127BE">
      <w:pPr>
        <w:pStyle w:val="BodyText"/>
        <w:numPr>
          <w:ilvl w:val="1"/>
          <w:numId w:val="6"/>
        </w:numPr>
      </w:pPr>
      <w:r w:rsidRPr="005249F0">
        <w:t xml:space="preserve">fix pyinstaller, </w:t>
      </w:r>
    </w:p>
    <w:p w14:paraId="5FA5EC79" w14:textId="45373246" w:rsidR="007127BE" w:rsidRDefault="007127BE" w:rsidP="007127BE">
      <w:pPr>
        <w:pStyle w:val="BodyText"/>
        <w:numPr>
          <w:ilvl w:val="1"/>
          <w:numId w:val="6"/>
        </w:numPr>
      </w:pPr>
      <w:r w:rsidRPr="005249F0">
        <w:t>fix build workflow</w:t>
      </w:r>
    </w:p>
    <w:p w14:paraId="456D5E56" w14:textId="36F4D7BF" w:rsidR="007127BE" w:rsidRDefault="007127BE" w:rsidP="007127BE">
      <w:pPr>
        <w:pStyle w:val="BodyText"/>
        <w:numPr>
          <w:ilvl w:val="1"/>
          <w:numId w:val="6"/>
        </w:numPr>
      </w:pPr>
      <w:r>
        <w:t>Cursor is the wrong colour</w:t>
      </w:r>
    </w:p>
    <w:p w14:paraId="0E8D7725" w14:textId="77777777" w:rsidR="007127BE" w:rsidRDefault="007127BE" w:rsidP="007127BE">
      <w:pPr>
        <w:pStyle w:val="BodyText"/>
        <w:numPr>
          <w:ilvl w:val="0"/>
          <w:numId w:val="6"/>
        </w:numPr>
      </w:pPr>
      <w:r>
        <w:t>R</w:t>
      </w:r>
      <w:r w:rsidRPr="005249F0">
        <w:t xml:space="preserve">efactor: </w:t>
      </w:r>
    </w:p>
    <w:p w14:paraId="7B6DC847" w14:textId="502DD8CC" w:rsidR="007127BE" w:rsidRDefault="007127BE" w:rsidP="007127BE">
      <w:pPr>
        <w:pStyle w:val="BodyText"/>
        <w:numPr>
          <w:ilvl w:val="1"/>
          <w:numId w:val="6"/>
        </w:numPr>
      </w:pPr>
      <w:r w:rsidRPr="005249F0">
        <w:t>Important elements to remove from UI</w:t>
      </w:r>
    </w:p>
    <w:p w14:paraId="609A6F96" w14:textId="547B45C3" w:rsidR="007127BE" w:rsidRPr="005249F0" w:rsidRDefault="007127BE" w:rsidP="007127BE">
      <w:pPr>
        <w:pStyle w:val="BodyText"/>
        <w:numPr>
          <w:ilvl w:val="1"/>
          <w:numId w:val="6"/>
        </w:numPr>
      </w:pPr>
      <w:r>
        <w:t>Changes needed for the project overview page</w:t>
      </w:r>
    </w:p>
    <w:p w14:paraId="228B35BF" w14:textId="77777777" w:rsidR="007127BE" w:rsidRDefault="007127BE" w:rsidP="007127BE">
      <w:pPr>
        <w:pStyle w:val="BodyText"/>
        <w:numPr>
          <w:ilvl w:val="0"/>
          <w:numId w:val="6"/>
        </w:numPr>
      </w:pPr>
      <w:r>
        <w:t>Wrote on the thesis reports in sections:</w:t>
      </w:r>
    </w:p>
    <w:p w14:paraId="21627825" w14:textId="77777777" w:rsidR="007127BE" w:rsidRDefault="007127BE" w:rsidP="007127BE">
      <w:pPr>
        <w:pStyle w:val="BodyText"/>
        <w:numPr>
          <w:ilvl w:val="1"/>
          <w:numId w:val="6"/>
        </w:numPr>
      </w:pPr>
      <w:r>
        <w:t>Result</w:t>
      </w:r>
    </w:p>
    <w:p w14:paraId="59A7DEEF" w14:textId="77777777" w:rsidR="007127BE" w:rsidRDefault="007127BE" w:rsidP="007127BE">
      <w:pPr>
        <w:pStyle w:val="BodyText"/>
        <w:numPr>
          <w:ilvl w:val="1"/>
          <w:numId w:val="6"/>
        </w:numPr>
      </w:pPr>
      <w:r>
        <w:t>Discussion</w:t>
      </w:r>
    </w:p>
    <w:p w14:paraId="18205935" w14:textId="77777777" w:rsidR="007127BE" w:rsidRDefault="007127BE" w:rsidP="007127BE">
      <w:pPr>
        <w:pStyle w:val="BodyText"/>
        <w:numPr>
          <w:ilvl w:val="1"/>
          <w:numId w:val="6"/>
        </w:numPr>
      </w:pPr>
      <w:r>
        <w:t xml:space="preserve">Summary </w:t>
      </w:r>
    </w:p>
    <w:p w14:paraId="2C0B0CB0" w14:textId="77777777" w:rsidR="007127BE" w:rsidRDefault="007127BE" w:rsidP="007127BE">
      <w:pPr>
        <w:pStyle w:val="BodyText"/>
        <w:numPr>
          <w:ilvl w:val="1"/>
          <w:numId w:val="6"/>
        </w:numPr>
      </w:pPr>
      <w:r>
        <w:t xml:space="preserve">Abstract </w:t>
      </w:r>
    </w:p>
    <w:p w14:paraId="3EF28BE3" w14:textId="77777777" w:rsidR="007127BE" w:rsidRDefault="007127BE" w:rsidP="007127BE">
      <w:pPr>
        <w:pStyle w:val="BodyText"/>
        <w:numPr>
          <w:ilvl w:val="1"/>
          <w:numId w:val="6"/>
        </w:numPr>
      </w:pPr>
      <w:r>
        <w:t>Preface</w:t>
      </w:r>
    </w:p>
    <w:p w14:paraId="77E3FD37" w14:textId="517F30BD" w:rsidR="00C201EB" w:rsidRPr="00C201EB" w:rsidRDefault="007127BE" w:rsidP="007127BE">
      <w:pPr>
        <w:pStyle w:val="BodyText"/>
        <w:numPr>
          <w:ilvl w:val="1"/>
          <w:numId w:val="6"/>
        </w:numPr>
      </w:pPr>
      <w:r>
        <w:t>Social impact</w:t>
      </w:r>
    </w:p>
    <w:p w14:paraId="1C3CE9D2" w14:textId="33D4883F" w:rsidR="00C67DB0" w:rsidRDefault="008646C3" w:rsidP="00F01642">
      <w:pPr>
        <w:pStyle w:val="Heading2"/>
      </w:pPr>
      <w:r w:rsidRPr="00551C26">
        <w:t>Incomplete Tasks:</w:t>
      </w:r>
    </w:p>
    <w:p w14:paraId="1CB1ED54" w14:textId="77777777" w:rsidR="007127BE" w:rsidRDefault="007127BE" w:rsidP="007127BE">
      <w:pPr>
        <w:pStyle w:val="BodyText"/>
        <w:numPr>
          <w:ilvl w:val="0"/>
          <w:numId w:val="6"/>
        </w:numPr>
      </w:pPr>
      <w:r>
        <w:t>Still quite a bit of sections missing on the thesis report</w:t>
      </w:r>
    </w:p>
    <w:p w14:paraId="49B81854" w14:textId="2A6FFF4C" w:rsidR="007127BE" w:rsidRDefault="007127BE" w:rsidP="007127BE">
      <w:pPr>
        <w:pStyle w:val="BodyText"/>
        <w:numPr>
          <w:ilvl w:val="0"/>
          <w:numId w:val="6"/>
        </w:numPr>
      </w:pPr>
      <w:r>
        <w:lastRenderedPageBreak/>
        <w:t>Write c</w:t>
      </w:r>
      <w:r>
        <w:t>onclusion</w:t>
      </w:r>
    </w:p>
    <w:p w14:paraId="4A0A9D0A" w14:textId="7060CA31" w:rsidR="007127BE" w:rsidRPr="007127BE" w:rsidRDefault="007127BE" w:rsidP="007127BE">
      <w:pPr>
        <w:pStyle w:val="BodyText"/>
        <w:numPr>
          <w:ilvl w:val="0"/>
          <w:numId w:val="6"/>
        </w:numPr>
      </w:pPr>
      <w:r>
        <w:t xml:space="preserve">Finish poster and presentation for graduation </w:t>
      </w:r>
    </w:p>
    <w:p w14:paraId="6C04B4BA" w14:textId="7B7B97C0" w:rsidR="002A1DEF" w:rsidRDefault="008646C3" w:rsidP="00F01642">
      <w:pPr>
        <w:pStyle w:val="Heading2"/>
      </w:pPr>
      <w:r w:rsidRPr="00551C26">
        <w:t>Stakeholder Feedback</w:t>
      </w:r>
      <w:r w:rsidR="00A82126" w:rsidRPr="00551C26">
        <w:t>:</w:t>
      </w:r>
    </w:p>
    <w:p w14:paraId="5B17E756" w14:textId="00D02ECA" w:rsidR="007127BE" w:rsidRDefault="007127BE" w:rsidP="007127BE">
      <w:pPr>
        <w:pStyle w:val="BodyText"/>
        <w:numPr>
          <w:ilvl w:val="0"/>
          <w:numId w:val="6"/>
        </w:numPr>
      </w:pPr>
      <w:r>
        <w:t xml:space="preserve">Still happy with the result </w:t>
      </w:r>
    </w:p>
    <w:p w14:paraId="783B3CD3" w14:textId="6CCBC599" w:rsidR="007127BE" w:rsidRDefault="007127BE" w:rsidP="007127BE">
      <w:pPr>
        <w:pStyle w:val="BodyText"/>
        <w:numPr>
          <w:ilvl w:val="0"/>
          <w:numId w:val="6"/>
        </w:numPr>
      </w:pPr>
      <w:r>
        <w:t>Wants us to present the application to Kartverket on the 29</w:t>
      </w:r>
      <w:r w:rsidRPr="007127BE">
        <w:rPr>
          <w:vertAlign w:val="superscript"/>
        </w:rPr>
        <w:t>th</w:t>
      </w:r>
      <w:r>
        <w:t xml:space="preserve"> of May</w:t>
      </w:r>
    </w:p>
    <w:p w14:paraId="23FA1503" w14:textId="68F7F700" w:rsidR="007127BE" w:rsidRPr="007127BE" w:rsidRDefault="007127BE" w:rsidP="007127BE">
      <w:pPr>
        <w:pStyle w:val="BodyText"/>
        <w:numPr>
          <w:ilvl w:val="0"/>
          <w:numId w:val="6"/>
        </w:numPr>
      </w:pPr>
      <w:r w:rsidRPr="007127BE">
        <w:t>They thought we had solved the task well, especially with such a vague problem.</w:t>
      </w:r>
    </w:p>
    <w:p w14:paraId="02808547" w14:textId="48D4F846" w:rsidR="00A82126" w:rsidRDefault="008646C3" w:rsidP="00A82126">
      <w:pPr>
        <w:pStyle w:val="Heading2"/>
      </w:pPr>
      <w:r w:rsidRPr="00551C26">
        <w:t>Areas for Improvement:</w:t>
      </w:r>
    </w:p>
    <w:p w14:paraId="5CD8AF95" w14:textId="572C7239" w:rsidR="007127BE" w:rsidRPr="007127BE" w:rsidRDefault="00344BB2" w:rsidP="007127BE">
      <w:r>
        <w:t>Has been a good sprint, will continue to work like this</w:t>
      </w:r>
    </w:p>
    <w:p w14:paraId="64D5CAB1" w14:textId="7B43EBE9" w:rsidR="008034F1" w:rsidRDefault="008646C3" w:rsidP="00F01642">
      <w:pPr>
        <w:pStyle w:val="Heading2"/>
      </w:pPr>
      <w:r w:rsidRPr="00551C26">
        <w:t>Next Sprint:</w:t>
      </w:r>
    </w:p>
    <w:p w14:paraId="5B62ED4C" w14:textId="22D4F0CB" w:rsidR="007127BE" w:rsidRPr="007127BE" w:rsidRDefault="007127BE" w:rsidP="007127BE">
      <w:r>
        <w:t xml:space="preserve">Finish the report, poster and presentation, as well as the last features, bugs and refactoring’s needed before the deadline. </w:t>
      </w:r>
    </w:p>
    <w:p w14:paraId="3E89D3BE" w14:textId="77777777" w:rsidR="002F58C7" w:rsidRDefault="002F58C7" w:rsidP="002F58C7">
      <w:pPr>
        <w:pStyle w:val="BodyText"/>
      </w:pPr>
    </w:p>
    <w:p w14:paraId="488D07A6" w14:textId="77777777" w:rsidR="002F58C7" w:rsidRPr="00551C26" w:rsidRDefault="002F58C7" w:rsidP="002F58C7"/>
    <w:p w14:paraId="656B4D29" w14:textId="77777777" w:rsidR="002F58C7" w:rsidRPr="00551C26" w:rsidRDefault="002F58C7" w:rsidP="002F58C7"/>
    <w:p w14:paraId="607C0046" w14:textId="77777777" w:rsidR="002F58C7" w:rsidRPr="00551C26" w:rsidRDefault="002F58C7" w:rsidP="002F58C7"/>
    <w:sectPr w:rsidR="002F58C7" w:rsidRPr="00551C26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1280A" w14:textId="77777777" w:rsidR="00B650F1" w:rsidRDefault="00B650F1" w:rsidP="002F58C7">
      <w:r>
        <w:separator/>
      </w:r>
    </w:p>
  </w:endnote>
  <w:endnote w:type="continuationSeparator" w:id="0">
    <w:p w14:paraId="2CD6A955" w14:textId="77777777" w:rsidR="00B650F1" w:rsidRDefault="00B650F1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5E2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C2052E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C16B2" w14:textId="77777777" w:rsidR="00B650F1" w:rsidRDefault="00B650F1" w:rsidP="002F58C7">
      <w:r>
        <w:separator/>
      </w:r>
    </w:p>
  </w:footnote>
  <w:footnote w:type="continuationSeparator" w:id="0">
    <w:p w14:paraId="03642A3A" w14:textId="77777777" w:rsidR="00B650F1" w:rsidRDefault="00B650F1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DD98" w14:textId="388FFE7E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8646C3">
      <w:t>Page</w:t>
    </w:r>
    <w:r w:rsidR="00C201EB"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8646C3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56F8D574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34877E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232196B0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CC0BB72"/>
    <w:lvl w:ilvl="0">
      <w:start w:val="1"/>
      <w:numFmt w:val="bullet"/>
      <w:pStyle w:val="List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</w:abstractNum>
  <w:abstractNum w:abstractNumId="3" w15:restartNumberingAfterBreak="0">
    <w:nsid w:val="3F8B7321"/>
    <w:multiLevelType w:val="hybridMultilevel"/>
    <w:tmpl w:val="7CA8DEB2"/>
    <w:lvl w:ilvl="0" w:tplc="7FC8BED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20673"/>
    <w:multiLevelType w:val="hybridMultilevel"/>
    <w:tmpl w:val="1D12998A"/>
    <w:lvl w:ilvl="0" w:tplc="DB0AAC50">
      <w:start w:val="1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73B50"/>
    <w:multiLevelType w:val="hybridMultilevel"/>
    <w:tmpl w:val="31B41864"/>
    <w:lvl w:ilvl="0" w:tplc="48FAF5E6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1718816079">
    <w:abstractNumId w:val="3"/>
  </w:num>
  <w:num w:numId="6" w16cid:durableId="496772771">
    <w:abstractNumId w:val="5"/>
  </w:num>
  <w:num w:numId="7" w16cid:durableId="248733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30"/>
    <w:rsid w:val="00080CD5"/>
    <w:rsid w:val="000B2DBB"/>
    <w:rsid w:val="000F3E69"/>
    <w:rsid w:val="00245E85"/>
    <w:rsid w:val="002A1DEF"/>
    <w:rsid w:val="002C6CC0"/>
    <w:rsid w:val="002E0B20"/>
    <w:rsid w:val="002E3151"/>
    <w:rsid w:val="002F58C7"/>
    <w:rsid w:val="00344BB2"/>
    <w:rsid w:val="00347E21"/>
    <w:rsid w:val="00462434"/>
    <w:rsid w:val="004872E6"/>
    <w:rsid w:val="004B3BFF"/>
    <w:rsid w:val="004B53A2"/>
    <w:rsid w:val="004B5494"/>
    <w:rsid w:val="004E6532"/>
    <w:rsid w:val="0051335E"/>
    <w:rsid w:val="00524391"/>
    <w:rsid w:val="00527BBF"/>
    <w:rsid w:val="00551C26"/>
    <w:rsid w:val="005814E6"/>
    <w:rsid w:val="005B16B8"/>
    <w:rsid w:val="006542B3"/>
    <w:rsid w:val="007127BE"/>
    <w:rsid w:val="008034F1"/>
    <w:rsid w:val="008646C3"/>
    <w:rsid w:val="00935506"/>
    <w:rsid w:val="00962B7E"/>
    <w:rsid w:val="00A2574B"/>
    <w:rsid w:val="00A3379A"/>
    <w:rsid w:val="00A624A3"/>
    <w:rsid w:val="00A82126"/>
    <w:rsid w:val="00B650F1"/>
    <w:rsid w:val="00B7783A"/>
    <w:rsid w:val="00BE7230"/>
    <w:rsid w:val="00C0724C"/>
    <w:rsid w:val="00C201EB"/>
    <w:rsid w:val="00C67DB0"/>
    <w:rsid w:val="00CA2716"/>
    <w:rsid w:val="00CF15FC"/>
    <w:rsid w:val="00D73FFD"/>
    <w:rsid w:val="00DA70CD"/>
    <w:rsid w:val="00DB4860"/>
    <w:rsid w:val="00DC1DD4"/>
    <w:rsid w:val="00E32232"/>
    <w:rsid w:val="00E84E71"/>
    <w:rsid w:val="00EA2F0D"/>
    <w:rsid w:val="00EE457E"/>
    <w:rsid w:val="00F0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F3FC9"/>
  <w15:chartTrackingRefBased/>
  <w15:docId w15:val="{EA0D8321-4961-4A4F-8B09-27C4EAF3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C3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tabs>
        <w:tab w:val="clear" w:pos="785"/>
        <w:tab w:val="num" w:pos="360"/>
      </w:tabs>
      <w:ind w:left="360"/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  <w:style w:type="character" w:styleId="Hyperlink">
    <w:name w:val="Hyperlink"/>
    <w:basedOn w:val="DefaultParagraphFont"/>
    <w:uiPriority w:val="99"/>
    <w:unhideWhenUsed/>
    <w:rsid w:val="00EE4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5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5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Downloads\Sprint%20review-statusrapport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review-statusrapport-eng.dotx</Template>
  <TotalTime>112</TotalTime>
  <Pages>2</Pages>
  <Words>226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Signe Berggren Ekern</cp:lastModifiedBy>
  <cp:revision>7</cp:revision>
  <dcterms:created xsi:type="dcterms:W3CDTF">2026-02-06T10:11:00Z</dcterms:created>
  <dcterms:modified xsi:type="dcterms:W3CDTF">2026-05-11T13:35:00Z</dcterms:modified>
</cp:coreProperties>
</file>