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856C1" w14:textId="77777777" w:rsidR="00935506" w:rsidRPr="00551C26" w:rsidRDefault="005814E6" w:rsidP="002F58C7">
      <w:pPr>
        <w:pStyle w:val="Title"/>
      </w:pPr>
      <w:r w:rsidRPr="00551C26">
        <w:t xml:space="preserve">Sprint </w:t>
      </w:r>
      <w:r w:rsidR="00A82126" w:rsidRPr="00551C26">
        <w:t>Review/Status</w:t>
      </w:r>
      <w:r w:rsidR="008646C3" w:rsidRPr="00551C26">
        <w:t xml:space="preserve"> </w:t>
      </w:r>
      <w:r w:rsidR="00A82126" w:rsidRPr="00551C26">
        <w:t>r</w:t>
      </w:r>
      <w:r w:rsidR="008646C3" w:rsidRPr="00551C26">
        <w:t>e</w:t>
      </w:r>
      <w:r w:rsidR="00A82126" w:rsidRPr="00551C26">
        <w:t>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551C26" w14:paraId="317E3FC6" w14:textId="77777777" w:rsidTr="002F58C7">
        <w:trPr>
          <w:cantSplit/>
          <w:trHeight w:val="567"/>
        </w:trPr>
        <w:tc>
          <w:tcPr>
            <w:tcW w:w="1714" w:type="dxa"/>
          </w:tcPr>
          <w:p w14:paraId="69451170" w14:textId="77777777" w:rsidR="002F58C7" w:rsidRPr="00551C26" w:rsidRDefault="008646C3" w:rsidP="002F58C7">
            <w:pPr>
              <w:pStyle w:val="MtedetaljerLable"/>
            </w:pPr>
            <w:r w:rsidRPr="00551C26">
              <w:t>Project</w:t>
            </w:r>
            <w:r w:rsidR="00A82126" w:rsidRPr="00551C26">
              <w:t>:</w:t>
            </w:r>
          </w:p>
        </w:tc>
        <w:tc>
          <w:tcPr>
            <w:tcW w:w="7342" w:type="dxa"/>
            <w:gridSpan w:val="3"/>
          </w:tcPr>
          <w:p w14:paraId="228ECAA8" w14:textId="77777777" w:rsidR="00BE7230" w:rsidRDefault="00BE7230" w:rsidP="00BE7230">
            <w:pPr>
              <w:pStyle w:val="BodyText"/>
            </w:pPr>
            <w:r>
              <w:t>Detection of Anomalies in Aerial Photographs</w:t>
            </w:r>
          </w:p>
          <w:p w14:paraId="19BAE209" w14:textId="5F914B26" w:rsidR="002F58C7" w:rsidRPr="00551C26" w:rsidRDefault="00BE7230" w:rsidP="00BE7230">
            <w:pPr>
              <w:pStyle w:val="BodyText"/>
            </w:pPr>
            <w:r>
              <w:t xml:space="preserve">Through Computational Image Analysis </w:t>
            </w:r>
          </w:p>
        </w:tc>
      </w:tr>
      <w:tr w:rsidR="002F58C7" w:rsidRPr="00551C26" w14:paraId="1DD76295" w14:textId="77777777" w:rsidTr="002F58C7">
        <w:trPr>
          <w:cantSplit/>
          <w:trHeight w:val="567"/>
        </w:trPr>
        <w:tc>
          <w:tcPr>
            <w:tcW w:w="1714" w:type="dxa"/>
          </w:tcPr>
          <w:p w14:paraId="536153DD" w14:textId="77777777" w:rsidR="002F58C7" w:rsidRPr="00551C26" w:rsidRDefault="008646C3" w:rsidP="002F58C7">
            <w:pPr>
              <w:pStyle w:val="MtedetaljerLable"/>
            </w:pPr>
            <w:r w:rsidRPr="00551C26">
              <w:t>From</w:t>
            </w:r>
            <w:r w:rsidR="00A82126" w:rsidRPr="00551C26">
              <w:t xml:space="preserve"> dat</w:t>
            </w:r>
            <w:r w:rsidRPr="00551C26">
              <w:t>e</w:t>
            </w:r>
            <w:r w:rsidR="002F58C7" w:rsidRPr="00551C26">
              <w:t>:</w:t>
            </w:r>
          </w:p>
        </w:tc>
        <w:tc>
          <w:tcPr>
            <w:tcW w:w="2392" w:type="dxa"/>
          </w:tcPr>
          <w:p w14:paraId="57DB2352" w14:textId="041833E5" w:rsidR="002F58C7" w:rsidRPr="00551C26" w:rsidRDefault="00D973F4" w:rsidP="002F58C7">
            <w:pPr>
              <w:pStyle w:val="BodyText"/>
            </w:pPr>
            <w:r>
              <w:t>03</w:t>
            </w:r>
            <w:r w:rsidR="00BE7230">
              <w:t>.0</w:t>
            </w:r>
            <w:r w:rsidR="00CA2716">
              <w:t>3</w:t>
            </w:r>
            <w:r w:rsidR="00BE7230">
              <w:t>.26</w:t>
            </w:r>
          </w:p>
        </w:tc>
        <w:tc>
          <w:tcPr>
            <w:tcW w:w="1313" w:type="dxa"/>
          </w:tcPr>
          <w:p w14:paraId="0CE6D90F" w14:textId="77777777" w:rsidR="002F58C7" w:rsidRPr="00551C26" w:rsidRDefault="008646C3" w:rsidP="002F58C7">
            <w:pPr>
              <w:pStyle w:val="MtedetaljerLable"/>
            </w:pPr>
            <w:r w:rsidRPr="00551C26">
              <w:t>To</w:t>
            </w:r>
            <w:r w:rsidR="00A82126" w:rsidRPr="00551C26">
              <w:t xml:space="preserve"> dat</w:t>
            </w:r>
            <w:r w:rsidRPr="00551C26">
              <w:t>e</w:t>
            </w:r>
            <w:r w:rsidR="002F58C7" w:rsidRPr="00551C26">
              <w:t>:</w:t>
            </w:r>
          </w:p>
        </w:tc>
        <w:tc>
          <w:tcPr>
            <w:tcW w:w="3637" w:type="dxa"/>
          </w:tcPr>
          <w:p w14:paraId="0F21C6E1" w14:textId="5075DAFC" w:rsidR="002F58C7" w:rsidRPr="00551C26" w:rsidRDefault="00D973F4" w:rsidP="002F58C7">
            <w:pPr>
              <w:pStyle w:val="BodyText"/>
            </w:pPr>
            <w:r>
              <w:t>16</w:t>
            </w:r>
            <w:r w:rsidR="00BE7230">
              <w:t>.0</w:t>
            </w:r>
            <w:r>
              <w:t>3</w:t>
            </w:r>
            <w:r w:rsidR="00BE7230">
              <w:t>.26</w:t>
            </w:r>
          </w:p>
        </w:tc>
      </w:tr>
    </w:tbl>
    <w:p w14:paraId="48F82E77" w14:textId="77777777" w:rsidR="00A82126" w:rsidRPr="00551C26" w:rsidRDefault="008646C3" w:rsidP="00A82126">
      <w:pPr>
        <w:pStyle w:val="Heading1"/>
      </w:pPr>
      <w:r w:rsidRPr="00551C26">
        <w:t>Sprint Goal:</w:t>
      </w:r>
    </w:p>
    <w:p w14:paraId="68C81269" w14:textId="3D61688B" w:rsidR="00BE7230" w:rsidRPr="00BE7230" w:rsidRDefault="00DB6F7A" w:rsidP="00D973F4">
      <w:r>
        <w:t>The goal was to c</w:t>
      </w:r>
      <w:r w:rsidR="00D973F4">
        <w:t>omplete</w:t>
      </w:r>
      <w:r w:rsidR="00EF533A">
        <w:t xml:space="preserve"> the MVP</w:t>
      </w:r>
      <w:r w:rsidR="00D973F4">
        <w:t xml:space="preserve"> tiler for frontend to display large tiff images. Continue implementing anomaly detection algorithms for RGB average overlap and water mask. Create and hold the English elevator pitch</w:t>
      </w:r>
      <w:r>
        <w:t xml:space="preserve">, as well as start on the implementation of basic </w:t>
      </w:r>
      <w:proofErr w:type="spellStart"/>
      <w:r>
        <w:t>gRPC</w:t>
      </w:r>
      <w:proofErr w:type="spellEnd"/>
      <w:r>
        <w:t xml:space="preserve"> communication. </w:t>
      </w:r>
    </w:p>
    <w:p w14:paraId="5BA4E254" w14:textId="77777777" w:rsidR="008646C3" w:rsidRDefault="008646C3" w:rsidP="008646C3">
      <w:pPr>
        <w:pStyle w:val="Heading2"/>
      </w:pPr>
      <w:r w:rsidRPr="00551C26">
        <w:t>Completed Tasks:</w:t>
      </w:r>
    </w:p>
    <w:p w14:paraId="53BCE0D8" w14:textId="5D8FB498" w:rsidR="00D973F4" w:rsidRDefault="00DB6F7A" w:rsidP="00D973F4">
      <w:pPr>
        <w:pStyle w:val="BodyText"/>
        <w:numPr>
          <w:ilvl w:val="0"/>
          <w:numId w:val="6"/>
        </w:numPr>
      </w:pPr>
      <w:r>
        <w:t>Connect overlap and RGB average</w:t>
      </w:r>
    </w:p>
    <w:p w14:paraId="1A0F2897" w14:textId="1E747E86" w:rsidR="00DB6F7A" w:rsidRDefault="00DB6F7A" w:rsidP="00D973F4">
      <w:pPr>
        <w:pStyle w:val="BodyText"/>
        <w:numPr>
          <w:ilvl w:val="0"/>
          <w:numId w:val="6"/>
        </w:numPr>
      </w:pPr>
      <w:proofErr w:type="spellStart"/>
      <w:r>
        <w:t>Tileing</w:t>
      </w:r>
      <w:proofErr w:type="spellEnd"/>
      <w:r w:rsidR="00EF533A">
        <w:t xml:space="preserve"> (MVP V0.1.0)</w:t>
      </w:r>
    </w:p>
    <w:p w14:paraId="402E0D76" w14:textId="77777777" w:rsidR="00DB6F7A" w:rsidRDefault="00DB6F7A" w:rsidP="00D973F4">
      <w:pPr>
        <w:pStyle w:val="BodyText"/>
        <w:numPr>
          <w:ilvl w:val="0"/>
          <w:numId w:val="6"/>
        </w:numPr>
      </w:pPr>
      <w:r>
        <w:t>Water analysis</w:t>
      </w:r>
    </w:p>
    <w:p w14:paraId="18481034" w14:textId="77777777" w:rsidR="00DB6F7A" w:rsidRDefault="00DB6F7A" w:rsidP="00D973F4">
      <w:pPr>
        <w:pStyle w:val="BodyText"/>
        <w:numPr>
          <w:ilvl w:val="0"/>
          <w:numId w:val="6"/>
        </w:numPr>
      </w:pPr>
      <w:r>
        <w:t>Dark mode</w:t>
      </w:r>
    </w:p>
    <w:p w14:paraId="3711ED45" w14:textId="7BDACDA8" w:rsidR="00DB6F7A" w:rsidRDefault="00DB6F7A" w:rsidP="00D973F4">
      <w:pPr>
        <w:pStyle w:val="BodyText"/>
        <w:numPr>
          <w:ilvl w:val="0"/>
          <w:numId w:val="6"/>
        </w:numPr>
      </w:pPr>
      <w:r>
        <w:t xml:space="preserve">Create util for overlapping images </w:t>
      </w:r>
    </w:p>
    <w:p w14:paraId="5C7EC006" w14:textId="5E27B5CD" w:rsidR="00DB6F7A" w:rsidRPr="00D973F4" w:rsidRDefault="00DB6F7A" w:rsidP="00EF533A">
      <w:pPr>
        <w:pStyle w:val="BodyText"/>
        <w:numPr>
          <w:ilvl w:val="0"/>
          <w:numId w:val="6"/>
        </w:numPr>
      </w:pPr>
      <w:r>
        <w:t xml:space="preserve">CI pipeline for build </w:t>
      </w:r>
    </w:p>
    <w:p w14:paraId="1C3CE9D2" w14:textId="33D4883F" w:rsidR="00C67DB0" w:rsidRDefault="008646C3" w:rsidP="00F01642">
      <w:pPr>
        <w:pStyle w:val="Heading2"/>
      </w:pPr>
      <w:r w:rsidRPr="00551C26">
        <w:t>Incomplete Tasks:</w:t>
      </w:r>
    </w:p>
    <w:p w14:paraId="3BBD0658" w14:textId="1F446224" w:rsidR="00EF533A" w:rsidRDefault="00EF533A" w:rsidP="00EF533A">
      <w:pPr>
        <w:pStyle w:val="BodyText"/>
        <w:numPr>
          <w:ilvl w:val="0"/>
          <w:numId w:val="6"/>
        </w:numPr>
      </w:pPr>
      <w:r>
        <w:t>Anomaly view</w:t>
      </w:r>
    </w:p>
    <w:p w14:paraId="4C6308CD" w14:textId="6C00E4BF" w:rsidR="00EF533A" w:rsidRPr="00EF533A" w:rsidRDefault="00EF533A" w:rsidP="00EF533A">
      <w:pPr>
        <w:pStyle w:val="BodyText"/>
        <w:numPr>
          <w:ilvl w:val="0"/>
          <w:numId w:val="6"/>
        </w:numPr>
      </w:pPr>
      <w:r>
        <w:t>Confidence level for c</w:t>
      </w:r>
      <w:r>
        <w:t>onnect overlap and RGB average</w:t>
      </w:r>
    </w:p>
    <w:p w14:paraId="6C04B4BA" w14:textId="7B7B97C0" w:rsidR="002A1DEF" w:rsidRDefault="008646C3" w:rsidP="00F01642">
      <w:pPr>
        <w:pStyle w:val="Heading2"/>
      </w:pPr>
      <w:r w:rsidRPr="00551C26">
        <w:t>Stakeholder Feedback</w:t>
      </w:r>
      <w:r w:rsidR="00A82126" w:rsidRPr="00551C26">
        <w:t>:</w:t>
      </w:r>
    </w:p>
    <w:p w14:paraId="37E059CF" w14:textId="77777777" w:rsidR="00EF533A" w:rsidRPr="00EF533A" w:rsidRDefault="00EF533A" w:rsidP="00EF533A">
      <w:pPr>
        <w:pStyle w:val="BodyText"/>
      </w:pPr>
    </w:p>
    <w:p w14:paraId="02808547" w14:textId="77777777" w:rsidR="00A82126" w:rsidRDefault="008646C3" w:rsidP="00A82126">
      <w:pPr>
        <w:pStyle w:val="Heading2"/>
      </w:pPr>
      <w:r w:rsidRPr="00551C26">
        <w:t>Areas for Improvement:</w:t>
      </w:r>
    </w:p>
    <w:p w14:paraId="37B563CC" w14:textId="5382BCED" w:rsidR="00EF533A" w:rsidRPr="00EF533A" w:rsidRDefault="00EF533A" w:rsidP="00EF533A">
      <w:pPr>
        <w:pStyle w:val="BodyText"/>
      </w:pPr>
      <w:r>
        <w:t>Still little work done on the documentation for the report.</w:t>
      </w:r>
    </w:p>
    <w:p w14:paraId="64D5CAB1" w14:textId="0344776F" w:rsidR="008034F1" w:rsidRDefault="008646C3" w:rsidP="00F01642">
      <w:pPr>
        <w:pStyle w:val="Heading2"/>
      </w:pPr>
      <w:r w:rsidRPr="00551C26">
        <w:t>Next Sprint:</w:t>
      </w:r>
    </w:p>
    <w:p w14:paraId="71DA109E" w14:textId="77777777" w:rsidR="00EF533A" w:rsidRPr="00EF533A" w:rsidRDefault="00EF533A" w:rsidP="00EF533A">
      <w:pPr>
        <w:pStyle w:val="BodyText"/>
        <w:rPr>
          <w:iCs/>
        </w:rPr>
      </w:pPr>
      <w:r w:rsidRPr="00EF533A">
        <w:rPr>
          <w:iCs/>
        </w:rPr>
        <w:t>The goal for this sprint was to integrate the modules with each other. Before, each module worked independently. Along with that the anomaly detection ability of the application needed refinement.</w:t>
      </w:r>
    </w:p>
    <w:p w14:paraId="06F06C1C" w14:textId="77777777" w:rsidR="00EF533A" w:rsidRDefault="00EF533A" w:rsidP="00EF533A">
      <w:pPr>
        <w:pStyle w:val="BodyText"/>
      </w:pPr>
    </w:p>
    <w:p w14:paraId="46962B46" w14:textId="77777777" w:rsidR="00EF533A" w:rsidRPr="00EF533A" w:rsidRDefault="00EF533A" w:rsidP="00EF533A">
      <w:pPr>
        <w:pStyle w:val="BodyText"/>
      </w:pPr>
    </w:p>
    <w:p w14:paraId="6FD5FC1A" w14:textId="77777777" w:rsidR="00A82126" w:rsidRPr="00551C26" w:rsidRDefault="008646C3" w:rsidP="00A82126">
      <w:pPr>
        <w:pStyle w:val="Heading2"/>
      </w:pPr>
      <w:r w:rsidRPr="00551C26">
        <w:lastRenderedPageBreak/>
        <w:t>Tasks from the Product Backlog</w:t>
      </w:r>
      <w:r w:rsidR="00A82126" w:rsidRPr="00551C26">
        <w:t>:</w:t>
      </w:r>
    </w:p>
    <w:p w14:paraId="7BE28420" w14:textId="77777777" w:rsidR="00EF533A" w:rsidRPr="00EF533A" w:rsidRDefault="00EF533A" w:rsidP="00EF533A">
      <w:pPr>
        <w:pStyle w:val="BodyText"/>
        <w:numPr>
          <w:ilvl w:val="0"/>
          <w:numId w:val="7"/>
        </w:numPr>
      </w:pPr>
      <w:r w:rsidRPr="00EF533A">
        <w:t>Detection of artifacts in images/lines</w:t>
      </w:r>
    </w:p>
    <w:p w14:paraId="3BF3C2C0" w14:textId="77777777" w:rsidR="00EF533A" w:rsidRPr="00EF533A" w:rsidRDefault="00EF533A" w:rsidP="00EF533A">
      <w:pPr>
        <w:pStyle w:val="BodyText"/>
        <w:numPr>
          <w:ilvl w:val="0"/>
          <w:numId w:val="7"/>
        </w:numPr>
      </w:pPr>
      <w:r w:rsidRPr="00EF533A">
        <w:t xml:space="preserve">Adding </w:t>
      </w:r>
      <w:proofErr w:type="spellStart"/>
      <w:r w:rsidRPr="00EF533A">
        <w:t>conda</w:t>
      </w:r>
      <w:proofErr w:type="spellEnd"/>
      <w:r w:rsidRPr="00EF533A">
        <w:t>-lock</w:t>
      </w:r>
    </w:p>
    <w:p w14:paraId="118314CC" w14:textId="77777777" w:rsidR="00EF533A" w:rsidRPr="00EF533A" w:rsidRDefault="00EF533A" w:rsidP="00EF533A">
      <w:pPr>
        <w:pStyle w:val="BodyText"/>
        <w:numPr>
          <w:ilvl w:val="0"/>
          <w:numId w:val="7"/>
        </w:numPr>
      </w:pPr>
      <w:r w:rsidRPr="00EF533A">
        <w:t>Detect anomalies in water mask</w:t>
      </w:r>
    </w:p>
    <w:p w14:paraId="6CC18FCD" w14:textId="77777777" w:rsidR="00EF533A" w:rsidRPr="00EF533A" w:rsidRDefault="00EF533A" w:rsidP="00EF533A">
      <w:pPr>
        <w:pStyle w:val="BodyText"/>
        <w:numPr>
          <w:ilvl w:val="0"/>
          <w:numId w:val="7"/>
        </w:numPr>
      </w:pPr>
      <w:r w:rsidRPr="00EF533A">
        <w:t>Build and release v0.1</w:t>
      </w:r>
    </w:p>
    <w:p w14:paraId="58B6A66E" w14:textId="1FD61604" w:rsidR="00EF533A" w:rsidRPr="00EF533A" w:rsidRDefault="00EF533A" w:rsidP="00EF533A">
      <w:pPr>
        <w:pStyle w:val="BodyText"/>
        <w:numPr>
          <w:ilvl w:val="0"/>
          <w:numId w:val="7"/>
        </w:numPr>
      </w:pPr>
      <w:r w:rsidRPr="00EF533A">
        <w:t>Add</w:t>
      </w:r>
      <w:r>
        <w:t xml:space="preserve"> </w:t>
      </w:r>
      <w:r w:rsidRPr="00EF533A">
        <w:t xml:space="preserve">CLI </w:t>
      </w:r>
      <w:proofErr w:type="spellStart"/>
      <w:r w:rsidRPr="00EF533A">
        <w:t>args</w:t>
      </w:r>
      <w:proofErr w:type="spellEnd"/>
      <w:r w:rsidRPr="00EF533A">
        <w:t xml:space="preserve"> to anomaly module</w:t>
      </w:r>
    </w:p>
    <w:p w14:paraId="721BA6A5" w14:textId="640C0B4E" w:rsidR="00EF533A" w:rsidRDefault="00EF533A" w:rsidP="00EF533A">
      <w:pPr>
        <w:pStyle w:val="BodyText"/>
        <w:numPr>
          <w:ilvl w:val="0"/>
          <w:numId w:val="7"/>
        </w:numPr>
      </w:pPr>
      <w:r w:rsidRPr="00EF533A">
        <w:t xml:space="preserve">Add </w:t>
      </w:r>
      <w:proofErr w:type="spellStart"/>
      <w:r w:rsidRPr="00EF533A">
        <w:t>gdal</w:t>
      </w:r>
      <w:proofErr w:type="spellEnd"/>
      <w:r w:rsidRPr="00EF533A">
        <w:t xml:space="preserve"> windows bundle</w:t>
      </w:r>
    </w:p>
    <w:p w14:paraId="17827882" w14:textId="77777777" w:rsidR="00136218" w:rsidRPr="00EF533A" w:rsidRDefault="00136218" w:rsidP="00136218">
      <w:pPr>
        <w:pStyle w:val="BodyText"/>
        <w:numPr>
          <w:ilvl w:val="0"/>
          <w:numId w:val="7"/>
        </w:numPr>
      </w:pPr>
      <w:r>
        <w:t>Confidence level for connect overlap and RGB average</w:t>
      </w:r>
    </w:p>
    <w:p w14:paraId="773A6D5D" w14:textId="77777777" w:rsidR="00136218" w:rsidRPr="00EF533A" w:rsidRDefault="00136218" w:rsidP="00136218">
      <w:pPr>
        <w:pStyle w:val="BodyText"/>
        <w:ind w:left="360"/>
      </w:pPr>
    </w:p>
    <w:p w14:paraId="3E89D3BE" w14:textId="77777777" w:rsidR="002F58C7" w:rsidRDefault="002F58C7" w:rsidP="002F58C7">
      <w:pPr>
        <w:pStyle w:val="BodyText"/>
      </w:pPr>
    </w:p>
    <w:p w14:paraId="488D07A6" w14:textId="77777777" w:rsidR="002F58C7" w:rsidRPr="00551C26" w:rsidRDefault="002F58C7" w:rsidP="002F58C7"/>
    <w:p w14:paraId="656B4D29" w14:textId="77777777" w:rsidR="002F58C7" w:rsidRPr="00551C26" w:rsidRDefault="002F58C7" w:rsidP="002F58C7"/>
    <w:p w14:paraId="607C0046" w14:textId="77777777" w:rsidR="002F58C7" w:rsidRPr="00551C26" w:rsidRDefault="002F58C7" w:rsidP="002F58C7"/>
    <w:sectPr w:rsidR="002F58C7" w:rsidRPr="00551C26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B74C9" w14:textId="77777777" w:rsidR="005B6279" w:rsidRDefault="005B6279" w:rsidP="002F58C7">
      <w:r>
        <w:separator/>
      </w:r>
    </w:p>
  </w:endnote>
  <w:endnote w:type="continuationSeparator" w:id="0">
    <w:p w14:paraId="302C9D7C" w14:textId="77777777" w:rsidR="005B6279" w:rsidRDefault="005B6279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85E23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3C2052E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21CF0" w14:textId="77777777" w:rsidR="005B6279" w:rsidRDefault="005B6279" w:rsidP="002F58C7">
      <w:r>
        <w:separator/>
      </w:r>
    </w:p>
  </w:footnote>
  <w:footnote w:type="continuationSeparator" w:id="0">
    <w:p w14:paraId="7D965A8A" w14:textId="77777777" w:rsidR="005B6279" w:rsidRDefault="005B6279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3DD98" w14:textId="77777777" w:rsidR="002F58C7" w:rsidRDefault="002F58C7">
    <w:pPr>
      <w:pStyle w:val="Header"/>
    </w:pPr>
    <w:r>
      <w:rPr>
        <w:noProof/>
        <w:sz w:val="20"/>
        <w:lang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8646C3">
      <w:t>Page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8646C3">
      <w:t>of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56F8D574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534877E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232196B0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ACC0BB72"/>
    <w:lvl w:ilvl="0">
      <w:start w:val="1"/>
      <w:numFmt w:val="bullet"/>
      <w:pStyle w:val="List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</w:rPr>
    </w:lvl>
  </w:abstractNum>
  <w:abstractNum w:abstractNumId="3" w15:restartNumberingAfterBreak="0">
    <w:nsid w:val="292F2594"/>
    <w:multiLevelType w:val="hybridMultilevel"/>
    <w:tmpl w:val="B35445A2"/>
    <w:lvl w:ilvl="0" w:tplc="B2362DCE">
      <w:start w:val="3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8B7321"/>
    <w:multiLevelType w:val="hybridMultilevel"/>
    <w:tmpl w:val="7CA8DEB2"/>
    <w:lvl w:ilvl="0" w:tplc="7FC8BED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C75CD"/>
    <w:multiLevelType w:val="hybridMultilevel"/>
    <w:tmpl w:val="00922AC4"/>
    <w:lvl w:ilvl="0" w:tplc="B2362DCE">
      <w:start w:val="3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5"/>
  </w:num>
  <w:num w:numId="4" w16cid:durableId="146361582">
    <w:abstractNumId w:val="2"/>
  </w:num>
  <w:num w:numId="5" w16cid:durableId="1718816079">
    <w:abstractNumId w:val="4"/>
  </w:num>
  <w:num w:numId="6" w16cid:durableId="1305509051">
    <w:abstractNumId w:val="3"/>
  </w:num>
  <w:num w:numId="7" w16cid:durableId="688160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30"/>
    <w:rsid w:val="00080CD5"/>
    <w:rsid w:val="000B2DBB"/>
    <w:rsid w:val="00136218"/>
    <w:rsid w:val="00245E85"/>
    <w:rsid w:val="002A1DEF"/>
    <w:rsid w:val="002C6CC0"/>
    <w:rsid w:val="002E0B20"/>
    <w:rsid w:val="002E3151"/>
    <w:rsid w:val="002F58C7"/>
    <w:rsid w:val="00347E21"/>
    <w:rsid w:val="00462434"/>
    <w:rsid w:val="004872E6"/>
    <w:rsid w:val="004B3BFF"/>
    <w:rsid w:val="004B53A2"/>
    <w:rsid w:val="004B5494"/>
    <w:rsid w:val="004E6532"/>
    <w:rsid w:val="00524391"/>
    <w:rsid w:val="00527BBF"/>
    <w:rsid w:val="00551C26"/>
    <w:rsid w:val="005814E6"/>
    <w:rsid w:val="005B16B8"/>
    <w:rsid w:val="005B6279"/>
    <w:rsid w:val="006542B3"/>
    <w:rsid w:val="008034F1"/>
    <w:rsid w:val="008646C3"/>
    <w:rsid w:val="009161D7"/>
    <w:rsid w:val="00935506"/>
    <w:rsid w:val="00962B7E"/>
    <w:rsid w:val="00A2574B"/>
    <w:rsid w:val="00A3379A"/>
    <w:rsid w:val="00A624A3"/>
    <w:rsid w:val="00A82126"/>
    <w:rsid w:val="00B7783A"/>
    <w:rsid w:val="00BE7230"/>
    <w:rsid w:val="00C0724C"/>
    <w:rsid w:val="00C67DB0"/>
    <w:rsid w:val="00CA2716"/>
    <w:rsid w:val="00CF15FC"/>
    <w:rsid w:val="00D73FFD"/>
    <w:rsid w:val="00D973F4"/>
    <w:rsid w:val="00DA70CD"/>
    <w:rsid w:val="00DB4860"/>
    <w:rsid w:val="00DB6F7A"/>
    <w:rsid w:val="00DC1DD4"/>
    <w:rsid w:val="00E32232"/>
    <w:rsid w:val="00E84E71"/>
    <w:rsid w:val="00EA2F0D"/>
    <w:rsid w:val="00EE457E"/>
    <w:rsid w:val="00EF533A"/>
    <w:rsid w:val="00F0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3F3FC9"/>
  <w15:chartTrackingRefBased/>
  <w15:docId w15:val="{EA0D8321-4961-4A4F-8B09-27C4EAF32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6C3"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tabs>
        <w:tab w:val="clear" w:pos="785"/>
        <w:tab w:val="num" w:pos="360"/>
      </w:tabs>
      <w:ind w:left="360"/>
      <w:contextualSpacing/>
    </w:pPr>
  </w:style>
  <w:style w:type="paragraph" w:customStyle="1" w:styleId="Hjelpetekst">
    <w:name w:val="Hjelpetekst"/>
    <w:basedOn w:val="BodyText"/>
    <w:qFormat/>
    <w:rsid w:val="00A82126"/>
    <w:rPr>
      <w:i/>
      <w:color w:val="3A7C22" w:themeColor="accent6" w:themeShade="BF"/>
    </w:rPr>
  </w:style>
  <w:style w:type="character" w:styleId="Hyperlink">
    <w:name w:val="Hyperlink"/>
    <w:basedOn w:val="DefaultParagraphFont"/>
    <w:uiPriority w:val="99"/>
    <w:unhideWhenUsed/>
    <w:rsid w:val="00EE45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5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45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e\Downloads\Sprint%20review-statusrapport-eng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 review-statusrapport-eng.dotx</Template>
  <TotalTime>124</TotalTime>
  <Pages>2</Pages>
  <Words>201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Oksavik</dc:creator>
  <cp:keywords/>
  <dc:description/>
  <cp:lastModifiedBy>Signe Berggren Ekern</cp:lastModifiedBy>
  <cp:revision>6</cp:revision>
  <dcterms:created xsi:type="dcterms:W3CDTF">2026-02-06T10:11:00Z</dcterms:created>
  <dcterms:modified xsi:type="dcterms:W3CDTF">2026-04-22T12:48:00Z</dcterms:modified>
</cp:coreProperties>
</file>