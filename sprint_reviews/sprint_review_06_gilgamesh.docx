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56C1" w14:textId="77777777" w:rsidR="00935506" w:rsidRPr="00551C26" w:rsidRDefault="005814E6" w:rsidP="002F58C7">
      <w:pPr>
        <w:pStyle w:val="Title"/>
      </w:pPr>
      <w:r w:rsidRPr="00551C26">
        <w:t xml:space="preserve">Sprint </w:t>
      </w:r>
      <w:r w:rsidR="00A82126" w:rsidRPr="00551C26">
        <w:t>Review/Status</w:t>
      </w:r>
      <w:r w:rsidR="008646C3" w:rsidRPr="00551C26">
        <w:t xml:space="preserve"> </w:t>
      </w:r>
      <w:r w:rsidR="00A82126" w:rsidRPr="00551C26">
        <w:t>r</w:t>
      </w:r>
      <w:r w:rsidR="008646C3" w:rsidRPr="00551C26">
        <w:t>e</w:t>
      </w:r>
      <w:r w:rsidR="00A82126" w:rsidRPr="00551C26">
        <w:t>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551C26" w14:paraId="317E3FC6" w14:textId="77777777" w:rsidTr="002F58C7">
        <w:trPr>
          <w:cantSplit/>
          <w:trHeight w:val="567"/>
        </w:trPr>
        <w:tc>
          <w:tcPr>
            <w:tcW w:w="1714" w:type="dxa"/>
          </w:tcPr>
          <w:p w14:paraId="69451170" w14:textId="77777777" w:rsidR="002F58C7" w:rsidRPr="00551C26" w:rsidRDefault="008646C3" w:rsidP="002F58C7">
            <w:pPr>
              <w:pStyle w:val="MtedetaljerLable"/>
            </w:pPr>
            <w:r w:rsidRPr="00551C26">
              <w:t>Project</w:t>
            </w:r>
            <w:r w:rsidR="00A82126" w:rsidRPr="00551C26">
              <w:t>:</w:t>
            </w:r>
          </w:p>
        </w:tc>
        <w:tc>
          <w:tcPr>
            <w:tcW w:w="7342" w:type="dxa"/>
            <w:gridSpan w:val="3"/>
          </w:tcPr>
          <w:p w14:paraId="228ECAA8" w14:textId="77777777" w:rsidR="00BE7230" w:rsidRDefault="00BE7230" w:rsidP="00BE7230">
            <w:pPr>
              <w:pStyle w:val="BodyText"/>
            </w:pPr>
            <w:r>
              <w:t>Detection of Anomalies in Aerial Photographs</w:t>
            </w:r>
          </w:p>
          <w:p w14:paraId="19BAE209" w14:textId="5F914B26" w:rsidR="002F58C7" w:rsidRPr="00551C26" w:rsidRDefault="00BE7230" w:rsidP="00BE7230">
            <w:pPr>
              <w:pStyle w:val="BodyText"/>
            </w:pPr>
            <w:r>
              <w:t xml:space="preserve">Through Computational Image Analysis </w:t>
            </w:r>
          </w:p>
        </w:tc>
      </w:tr>
      <w:tr w:rsidR="002F58C7" w:rsidRPr="00551C26" w14:paraId="1DD76295" w14:textId="77777777" w:rsidTr="002F58C7">
        <w:trPr>
          <w:cantSplit/>
          <w:trHeight w:val="567"/>
        </w:trPr>
        <w:tc>
          <w:tcPr>
            <w:tcW w:w="1714" w:type="dxa"/>
          </w:tcPr>
          <w:p w14:paraId="536153DD" w14:textId="77777777" w:rsidR="002F58C7" w:rsidRPr="00551C26" w:rsidRDefault="008646C3" w:rsidP="002F58C7">
            <w:pPr>
              <w:pStyle w:val="MtedetaljerLable"/>
            </w:pPr>
            <w:r w:rsidRPr="00551C26">
              <w:t>From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2392" w:type="dxa"/>
          </w:tcPr>
          <w:p w14:paraId="57DB2352" w14:textId="7CC09A18" w:rsidR="002F58C7" w:rsidRPr="00551C26" w:rsidRDefault="00CA2716" w:rsidP="002F58C7">
            <w:pPr>
              <w:pStyle w:val="BodyText"/>
            </w:pPr>
            <w:r>
              <w:t>31</w:t>
            </w:r>
            <w:r w:rsidR="00BE7230">
              <w:t>.0</w:t>
            </w:r>
            <w:r>
              <w:t>3</w:t>
            </w:r>
            <w:r w:rsidR="00BE7230">
              <w:t>.26</w:t>
            </w:r>
          </w:p>
        </w:tc>
        <w:tc>
          <w:tcPr>
            <w:tcW w:w="1313" w:type="dxa"/>
          </w:tcPr>
          <w:p w14:paraId="0CE6D90F" w14:textId="77777777" w:rsidR="002F58C7" w:rsidRPr="00551C26" w:rsidRDefault="008646C3" w:rsidP="002F58C7">
            <w:pPr>
              <w:pStyle w:val="MtedetaljerLable"/>
            </w:pPr>
            <w:r w:rsidRPr="00551C26">
              <w:t>To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3637" w:type="dxa"/>
          </w:tcPr>
          <w:p w14:paraId="0F21C6E1" w14:textId="30036736" w:rsidR="002F58C7" w:rsidRPr="00551C26" w:rsidRDefault="00CA2716" w:rsidP="002F58C7">
            <w:pPr>
              <w:pStyle w:val="BodyText"/>
            </w:pPr>
            <w:r>
              <w:t>13</w:t>
            </w:r>
            <w:r w:rsidR="00BE7230">
              <w:t>.0</w:t>
            </w:r>
            <w:r>
              <w:t>4</w:t>
            </w:r>
            <w:r w:rsidR="00BE7230">
              <w:t>.26</w:t>
            </w:r>
          </w:p>
        </w:tc>
      </w:tr>
    </w:tbl>
    <w:p w14:paraId="48F82E77" w14:textId="77777777" w:rsidR="00A82126" w:rsidRPr="00551C26" w:rsidRDefault="008646C3" w:rsidP="00A82126">
      <w:pPr>
        <w:pStyle w:val="Heading1"/>
      </w:pPr>
      <w:r w:rsidRPr="00551C26">
        <w:t>Sprint Goal:</w:t>
      </w:r>
    </w:p>
    <w:p w14:paraId="68C81269" w14:textId="77777777" w:rsidR="00BE7230" w:rsidRPr="00BE7230" w:rsidRDefault="00BE7230" w:rsidP="00A82126">
      <w:pPr>
        <w:pStyle w:val="Hjelpetekst"/>
        <w:rPr>
          <w:i w:val="0"/>
          <w:iCs/>
        </w:rPr>
      </w:pPr>
    </w:p>
    <w:p w14:paraId="5BA4E254" w14:textId="77777777" w:rsidR="008646C3" w:rsidRPr="00551C26" w:rsidRDefault="008646C3" w:rsidP="008646C3">
      <w:pPr>
        <w:pStyle w:val="Heading2"/>
      </w:pPr>
      <w:r w:rsidRPr="00551C26">
        <w:t>Completed Tasks:</w:t>
      </w:r>
    </w:p>
    <w:p w14:paraId="1C3CE9D2" w14:textId="33D4883F" w:rsidR="00C67DB0" w:rsidRPr="00551C26" w:rsidRDefault="008646C3" w:rsidP="00F01642">
      <w:pPr>
        <w:pStyle w:val="Heading2"/>
      </w:pPr>
      <w:r w:rsidRPr="00551C26">
        <w:t>Incomplete Tasks:</w:t>
      </w:r>
    </w:p>
    <w:p w14:paraId="6C04B4BA" w14:textId="7B7B97C0" w:rsidR="002A1DEF" w:rsidRPr="00551C26" w:rsidRDefault="008646C3" w:rsidP="00F01642">
      <w:pPr>
        <w:pStyle w:val="Heading2"/>
      </w:pPr>
      <w:r w:rsidRPr="00551C26">
        <w:t>Stakeholder Feedback</w:t>
      </w:r>
      <w:r w:rsidR="00A82126" w:rsidRPr="00551C26">
        <w:t>:</w:t>
      </w:r>
    </w:p>
    <w:p w14:paraId="02808547" w14:textId="77777777" w:rsidR="00A82126" w:rsidRPr="00551C26" w:rsidRDefault="008646C3" w:rsidP="00A82126">
      <w:pPr>
        <w:pStyle w:val="Heading2"/>
      </w:pPr>
      <w:r w:rsidRPr="00551C26">
        <w:t>Areas for Improvement:</w:t>
      </w:r>
    </w:p>
    <w:p w14:paraId="64D5CAB1" w14:textId="0344776F" w:rsidR="008034F1" w:rsidRPr="00551C26" w:rsidRDefault="008646C3" w:rsidP="00F01642">
      <w:pPr>
        <w:pStyle w:val="Heading2"/>
      </w:pPr>
      <w:r w:rsidRPr="00551C26">
        <w:t>Next Sprint:</w:t>
      </w:r>
    </w:p>
    <w:p w14:paraId="0B30A8CD" w14:textId="36FC2C83" w:rsidR="008034F1" w:rsidRPr="00551C26" w:rsidRDefault="008646C3" w:rsidP="00F01642">
      <w:pPr>
        <w:pStyle w:val="Heading2"/>
      </w:pPr>
      <w:r w:rsidRPr="00551C26">
        <w:t>Sprint Goal</w:t>
      </w:r>
      <w:r w:rsidR="00A82126" w:rsidRPr="00551C26">
        <w:t>:</w:t>
      </w:r>
    </w:p>
    <w:p w14:paraId="6FD5FC1A" w14:textId="77777777" w:rsidR="00A82126" w:rsidRPr="00551C26" w:rsidRDefault="008646C3" w:rsidP="00A82126">
      <w:pPr>
        <w:pStyle w:val="Heading2"/>
      </w:pPr>
      <w:r w:rsidRPr="00551C26">
        <w:t>Tasks from the Product Backlog</w:t>
      </w:r>
      <w:r w:rsidR="00A82126" w:rsidRPr="00551C26">
        <w:t>:</w:t>
      </w:r>
    </w:p>
    <w:p w14:paraId="3E89D3BE" w14:textId="77777777" w:rsidR="002F58C7" w:rsidRDefault="002F58C7" w:rsidP="002F58C7">
      <w:pPr>
        <w:pStyle w:val="BodyText"/>
      </w:pPr>
    </w:p>
    <w:p w14:paraId="488D07A6" w14:textId="77777777" w:rsidR="002F58C7" w:rsidRPr="00551C26" w:rsidRDefault="002F58C7" w:rsidP="002F58C7"/>
    <w:p w14:paraId="656B4D29" w14:textId="77777777" w:rsidR="002F58C7" w:rsidRPr="00551C26" w:rsidRDefault="002F58C7" w:rsidP="002F58C7"/>
    <w:p w14:paraId="607C0046" w14:textId="77777777" w:rsidR="002F58C7" w:rsidRPr="00551C26" w:rsidRDefault="002F58C7" w:rsidP="002F58C7"/>
    <w:sectPr w:rsidR="002F58C7" w:rsidRPr="00551C26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C4CC" w14:textId="77777777" w:rsidR="00462434" w:rsidRDefault="00462434" w:rsidP="002F58C7">
      <w:r>
        <w:separator/>
      </w:r>
    </w:p>
  </w:endnote>
  <w:endnote w:type="continuationSeparator" w:id="0">
    <w:p w14:paraId="51BD17C7" w14:textId="77777777" w:rsidR="00462434" w:rsidRDefault="00462434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5E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C2052E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57684" w14:textId="77777777" w:rsidR="00462434" w:rsidRDefault="00462434" w:rsidP="002F58C7">
      <w:r>
        <w:separator/>
      </w:r>
    </w:p>
  </w:footnote>
  <w:footnote w:type="continuationSeparator" w:id="0">
    <w:p w14:paraId="7202FEFE" w14:textId="77777777" w:rsidR="00462434" w:rsidRDefault="00462434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DD98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8646C3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8646C3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56F8D574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34877E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32196B0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CC0BB72"/>
    <w:lvl w:ilvl="0">
      <w:start w:val="1"/>
      <w:numFmt w:val="bullet"/>
      <w:pStyle w:val="List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</w:abstractNum>
  <w:abstractNum w:abstractNumId="3" w15:restartNumberingAfterBreak="0">
    <w:nsid w:val="3F8B7321"/>
    <w:multiLevelType w:val="hybridMultilevel"/>
    <w:tmpl w:val="7CA8DEB2"/>
    <w:lvl w:ilvl="0" w:tplc="7FC8BED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1718816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30"/>
    <w:rsid w:val="00080CD5"/>
    <w:rsid w:val="000B2DBB"/>
    <w:rsid w:val="00245E85"/>
    <w:rsid w:val="002A1DEF"/>
    <w:rsid w:val="002C6CC0"/>
    <w:rsid w:val="002E0B20"/>
    <w:rsid w:val="002E3151"/>
    <w:rsid w:val="002F58C7"/>
    <w:rsid w:val="00347E21"/>
    <w:rsid w:val="00462434"/>
    <w:rsid w:val="004872E6"/>
    <w:rsid w:val="004B3BFF"/>
    <w:rsid w:val="004B53A2"/>
    <w:rsid w:val="004B5494"/>
    <w:rsid w:val="004E6532"/>
    <w:rsid w:val="00524391"/>
    <w:rsid w:val="00527BBF"/>
    <w:rsid w:val="00551C26"/>
    <w:rsid w:val="005814E6"/>
    <w:rsid w:val="005B16B8"/>
    <w:rsid w:val="006542B3"/>
    <w:rsid w:val="008034F1"/>
    <w:rsid w:val="008646C3"/>
    <w:rsid w:val="00935506"/>
    <w:rsid w:val="00962B7E"/>
    <w:rsid w:val="00A2574B"/>
    <w:rsid w:val="00A3379A"/>
    <w:rsid w:val="00A624A3"/>
    <w:rsid w:val="00A82126"/>
    <w:rsid w:val="00B7783A"/>
    <w:rsid w:val="00BE7230"/>
    <w:rsid w:val="00C0724C"/>
    <w:rsid w:val="00C67DB0"/>
    <w:rsid w:val="00CA2716"/>
    <w:rsid w:val="00CF15FC"/>
    <w:rsid w:val="00D73FFD"/>
    <w:rsid w:val="00DA70CD"/>
    <w:rsid w:val="00DB4860"/>
    <w:rsid w:val="00DC1DD4"/>
    <w:rsid w:val="00E32232"/>
    <w:rsid w:val="00E84E71"/>
    <w:rsid w:val="00EA2F0D"/>
    <w:rsid w:val="00EE457E"/>
    <w:rsid w:val="00F0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F3FC9"/>
  <w15:chartTrackingRefBased/>
  <w15:docId w15:val="{EA0D8321-4961-4A4F-8B09-27C4EAF3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C3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tabs>
        <w:tab w:val="clear" w:pos="785"/>
        <w:tab w:val="num" w:pos="360"/>
      </w:tabs>
      <w:ind w:left="360"/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  <w:style w:type="character" w:styleId="Hyperlink">
    <w:name w:val="Hyperlink"/>
    <w:basedOn w:val="DefaultParagraphFont"/>
    <w:uiPriority w:val="99"/>
    <w:unhideWhenUsed/>
    <w:rsid w:val="00EE4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5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5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view-statusrapport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review-statusrapport-eng.dotx</Template>
  <TotalTime>95</TotalTime>
  <Pages>1</Pages>
  <Words>50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5</cp:revision>
  <dcterms:created xsi:type="dcterms:W3CDTF">2026-02-06T10:11:00Z</dcterms:created>
  <dcterms:modified xsi:type="dcterms:W3CDTF">2026-04-22T08:40:00Z</dcterms:modified>
</cp:coreProperties>
</file>