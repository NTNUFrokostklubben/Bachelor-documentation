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56C1" w14:textId="77777777"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p>
    <w:tbl>
      <w:tblPr>
        <w:tblStyle w:val="TableGrid"/>
        <w:tblW w:w="0" w:type="auto"/>
        <w:tblLook w:val="04A0" w:firstRow="1" w:lastRow="0" w:firstColumn="1" w:lastColumn="0" w:noHBand="0" w:noVBand="1"/>
      </w:tblPr>
      <w:tblGrid>
        <w:gridCol w:w="1714"/>
        <w:gridCol w:w="2392"/>
        <w:gridCol w:w="1313"/>
        <w:gridCol w:w="3637"/>
      </w:tblGrid>
      <w:tr w:rsidR="002F58C7" w:rsidRPr="00551C26" w14:paraId="317E3FC6" w14:textId="77777777" w:rsidTr="002F58C7">
        <w:trPr>
          <w:cantSplit/>
          <w:trHeight w:val="567"/>
        </w:trPr>
        <w:tc>
          <w:tcPr>
            <w:tcW w:w="1714" w:type="dxa"/>
          </w:tcPr>
          <w:p w14:paraId="69451170" w14:textId="77777777" w:rsidR="002F58C7" w:rsidRPr="00551C26" w:rsidRDefault="008646C3" w:rsidP="002F58C7">
            <w:pPr>
              <w:pStyle w:val="MtedetaljerLable"/>
            </w:pPr>
            <w:r w:rsidRPr="00551C26">
              <w:t>Project</w:t>
            </w:r>
            <w:r w:rsidR="00A82126" w:rsidRPr="00551C26">
              <w:t>:</w:t>
            </w:r>
          </w:p>
        </w:tc>
        <w:tc>
          <w:tcPr>
            <w:tcW w:w="7342" w:type="dxa"/>
            <w:gridSpan w:val="3"/>
          </w:tcPr>
          <w:p w14:paraId="228ECAA8" w14:textId="77777777" w:rsidR="00BE7230" w:rsidRDefault="00BE7230" w:rsidP="00BE7230">
            <w:pPr>
              <w:pStyle w:val="BodyText"/>
            </w:pPr>
            <w:r>
              <w:t>Detection of Anomalies in Aerial Photographs</w:t>
            </w:r>
          </w:p>
          <w:p w14:paraId="19BAE209" w14:textId="5F914B26" w:rsidR="002F58C7" w:rsidRPr="00551C26" w:rsidRDefault="00BE7230" w:rsidP="00BE7230">
            <w:pPr>
              <w:pStyle w:val="BodyText"/>
            </w:pPr>
            <w:r>
              <w:t xml:space="preserve">Through Computational Image Analysis </w:t>
            </w:r>
          </w:p>
        </w:tc>
      </w:tr>
      <w:tr w:rsidR="002F58C7" w:rsidRPr="00551C26" w14:paraId="1DD76295" w14:textId="77777777" w:rsidTr="002F58C7">
        <w:trPr>
          <w:cantSplit/>
          <w:trHeight w:val="567"/>
        </w:trPr>
        <w:tc>
          <w:tcPr>
            <w:tcW w:w="1714" w:type="dxa"/>
          </w:tcPr>
          <w:p w14:paraId="536153DD" w14:textId="77777777" w:rsidR="002F58C7" w:rsidRPr="00551C26" w:rsidRDefault="008646C3" w:rsidP="002F58C7">
            <w:pPr>
              <w:pStyle w:val="MtedetaljerLable"/>
            </w:pPr>
            <w:r w:rsidRPr="00551C26">
              <w:t>From</w:t>
            </w:r>
            <w:r w:rsidR="00A82126" w:rsidRPr="00551C26">
              <w:t xml:space="preserve"> dat</w:t>
            </w:r>
            <w:r w:rsidRPr="00551C26">
              <w:t>e</w:t>
            </w:r>
            <w:r w:rsidR="002F58C7" w:rsidRPr="00551C26">
              <w:t>:</w:t>
            </w:r>
          </w:p>
        </w:tc>
        <w:tc>
          <w:tcPr>
            <w:tcW w:w="2392" w:type="dxa"/>
          </w:tcPr>
          <w:p w14:paraId="57DB2352" w14:textId="53C9A22D" w:rsidR="002F58C7" w:rsidRPr="00551C26" w:rsidRDefault="005C1E6E" w:rsidP="002F58C7">
            <w:pPr>
              <w:pStyle w:val="BodyText"/>
            </w:pPr>
            <w:r>
              <w:t>14</w:t>
            </w:r>
            <w:r w:rsidR="00BE7230">
              <w:t>.0</w:t>
            </w:r>
            <w:r>
              <w:t>4</w:t>
            </w:r>
            <w:r w:rsidR="00BE7230">
              <w:t>.26</w:t>
            </w:r>
          </w:p>
        </w:tc>
        <w:tc>
          <w:tcPr>
            <w:tcW w:w="1313" w:type="dxa"/>
          </w:tcPr>
          <w:p w14:paraId="0CE6D90F" w14:textId="77777777" w:rsidR="002F58C7" w:rsidRPr="00551C26" w:rsidRDefault="008646C3" w:rsidP="002F58C7">
            <w:pPr>
              <w:pStyle w:val="MtedetaljerLable"/>
            </w:pPr>
            <w:r w:rsidRPr="00551C26">
              <w:t>To</w:t>
            </w:r>
            <w:r w:rsidR="00A82126" w:rsidRPr="00551C26">
              <w:t xml:space="preserve"> dat</w:t>
            </w:r>
            <w:r w:rsidRPr="00551C26">
              <w:t>e</w:t>
            </w:r>
            <w:r w:rsidR="002F58C7" w:rsidRPr="00551C26">
              <w:t>:</w:t>
            </w:r>
          </w:p>
        </w:tc>
        <w:tc>
          <w:tcPr>
            <w:tcW w:w="3637" w:type="dxa"/>
          </w:tcPr>
          <w:p w14:paraId="0F21C6E1" w14:textId="17600BBC" w:rsidR="002F58C7" w:rsidRPr="00551C26" w:rsidRDefault="005C1E6E" w:rsidP="002F58C7">
            <w:pPr>
              <w:pStyle w:val="BodyText"/>
            </w:pPr>
            <w:r>
              <w:t>27</w:t>
            </w:r>
            <w:r w:rsidR="00BE7230">
              <w:t>.0</w:t>
            </w:r>
            <w:r w:rsidR="00CA2716">
              <w:t>4</w:t>
            </w:r>
            <w:r w:rsidR="00BE7230">
              <w:t>.26</w:t>
            </w:r>
          </w:p>
        </w:tc>
      </w:tr>
    </w:tbl>
    <w:p w14:paraId="48F82E77" w14:textId="77777777" w:rsidR="00A82126" w:rsidRDefault="008646C3" w:rsidP="00A82126">
      <w:pPr>
        <w:pStyle w:val="Heading1"/>
      </w:pPr>
      <w:r w:rsidRPr="00551C26">
        <w:t>Sprint Goal:</w:t>
      </w:r>
    </w:p>
    <w:p w14:paraId="12A71585" w14:textId="52F1E02F" w:rsidR="008467AA" w:rsidRPr="008F7FB9" w:rsidRDefault="008467AA" w:rsidP="008467AA">
      <w:pPr>
        <w:pStyle w:val="BodyText"/>
      </w:pPr>
      <w:r>
        <w:t>Try</w:t>
      </w:r>
      <w:r>
        <w:t xml:space="preserve"> to finalise most of the coding of the project, to be able to give a cohesive and usable application. Focus will be on a progress report for feedback to the user of the anomaly detection, visualization of current anomaly, optimalization for algorithm for time and memory usage. </w:t>
      </w:r>
    </w:p>
    <w:p w14:paraId="68C81269" w14:textId="77777777" w:rsidR="00BE7230" w:rsidRPr="00BE7230" w:rsidRDefault="00BE7230" w:rsidP="00A82126">
      <w:pPr>
        <w:pStyle w:val="Hjelpetekst"/>
        <w:rPr>
          <w:i w:val="0"/>
          <w:iCs/>
        </w:rPr>
      </w:pPr>
    </w:p>
    <w:p w14:paraId="5BA4E254" w14:textId="77777777" w:rsidR="008646C3" w:rsidRDefault="008646C3" w:rsidP="008646C3">
      <w:pPr>
        <w:pStyle w:val="Heading2"/>
      </w:pPr>
      <w:r w:rsidRPr="00551C26">
        <w:t>Completed Tasks:</w:t>
      </w:r>
    </w:p>
    <w:p w14:paraId="2B84AB70" w14:textId="77D02587" w:rsidR="008467AA" w:rsidRDefault="008467AA" w:rsidP="005249F0">
      <w:pPr>
        <w:pStyle w:val="BodyText"/>
        <w:numPr>
          <w:ilvl w:val="0"/>
          <w:numId w:val="6"/>
        </w:numPr>
      </w:pPr>
      <w:r>
        <w:t>Progress report “handshake”</w:t>
      </w:r>
    </w:p>
    <w:p w14:paraId="3CFC4665" w14:textId="656BA5E1" w:rsidR="008467AA" w:rsidRDefault="008467AA" w:rsidP="005249F0">
      <w:pPr>
        <w:pStyle w:val="BodyText"/>
        <w:numPr>
          <w:ilvl w:val="0"/>
          <w:numId w:val="6"/>
        </w:numPr>
      </w:pPr>
      <w:r>
        <w:t>Added and tested confidence level score for line artefact</w:t>
      </w:r>
    </w:p>
    <w:p w14:paraId="1DFF8A5E" w14:textId="15F8767E" w:rsidR="008467AA" w:rsidRDefault="008467AA" w:rsidP="005249F0">
      <w:pPr>
        <w:pStyle w:val="BodyText"/>
        <w:numPr>
          <w:ilvl w:val="0"/>
          <w:numId w:val="6"/>
        </w:numPr>
      </w:pPr>
      <w:r>
        <w:t>Added logging</w:t>
      </w:r>
    </w:p>
    <w:p w14:paraId="74384804" w14:textId="114561EA" w:rsidR="008467AA" w:rsidRDefault="008467AA" w:rsidP="005249F0">
      <w:pPr>
        <w:pStyle w:val="BodyText"/>
        <w:numPr>
          <w:ilvl w:val="0"/>
          <w:numId w:val="6"/>
        </w:numPr>
      </w:pPr>
      <w:r>
        <w:t>Implemented l10n and i18n for report generation</w:t>
      </w:r>
    </w:p>
    <w:p w14:paraId="514E5793" w14:textId="77777777" w:rsidR="005249F0" w:rsidRDefault="008467AA" w:rsidP="005249F0">
      <w:pPr>
        <w:pStyle w:val="BodyText"/>
        <w:numPr>
          <w:ilvl w:val="0"/>
          <w:numId w:val="6"/>
        </w:numPr>
      </w:pPr>
      <w:r>
        <w:t xml:space="preserve">Free view </w:t>
      </w:r>
      <w:r w:rsidR="005249F0">
        <w:t>remembers</w:t>
      </w:r>
      <w:r>
        <w:t xml:space="preserve"> image positions </w:t>
      </w:r>
    </w:p>
    <w:p w14:paraId="6166F2D2" w14:textId="3D0FC3BA" w:rsidR="008467AA" w:rsidRDefault="005249F0" w:rsidP="005249F0">
      <w:pPr>
        <w:pStyle w:val="BodyText"/>
        <w:numPr>
          <w:ilvl w:val="0"/>
          <w:numId w:val="6"/>
        </w:numPr>
      </w:pPr>
      <w:r>
        <w:t xml:space="preserve">Add </w:t>
      </w:r>
      <w:r w:rsidR="008467AA">
        <w:t>highlighted image</w:t>
      </w:r>
    </w:p>
    <w:p w14:paraId="592A0DC8" w14:textId="08AEF641" w:rsidR="008467AA" w:rsidRDefault="008467AA" w:rsidP="005249F0">
      <w:pPr>
        <w:pStyle w:val="BodyText"/>
        <w:numPr>
          <w:ilvl w:val="0"/>
          <w:numId w:val="6"/>
        </w:numPr>
      </w:pPr>
      <w:r>
        <w:t>Fixed bugs:</w:t>
      </w:r>
    </w:p>
    <w:p w14:paraId="5058FBBD" w14:textId="10C98EAA" w:rsidR="008467AA" w:rsidRDefault="008467AA" w:rsidP="005249F0">
      <w:pPr>
        <w:pStyle w:val="BodyText"/>
        <w:numPr>
          <w:ilvl w:val="1"/>
          <w:numId w:val="6"/>
        </w:numPr>
      </w:pPr>
      <w:r>
        <w:t xml:space="preserve">Build </w:t>
      </w:r>
      <w:proofErr w:type="spellStart"/>
      <w:r>
        <w:t>smoketest</w:t>
      </w:r>
      <w:proofErr w:type="spellEnd"/>
      <w:r>
        <w:t xml:space="preserve"> failing due to new </w:t>
      </w:r>
      <w:proofErr w:type="spellStart"/>
      <w:r>
        <w:t>entrypoint</w:t>
      </w:r>
      <w:proofErr w:type="spellEnd"/>
    </w:p>
    <w:p w14:paraId="11B59B17" w14:textId="12ACCAB5" w:rsidR="008467AA" w:rsidRDefault="008467AA" w:rsidP="005249F0">
      <w:pPr>
        <w:pStyle w:val="BodyText"/>
        <w:numPr>
          <w:ilvl w:val="1"/>
          <w:numId w:val="6"/>
        </w:numPr>
      </w:pPr>
      <w:r>
        <w:t>Confirm anomaly – text for non-anomaly</w:t>
      </w:r>
    </w:p>
    <w:p w14:paraId="5401FAB7" w14:textId="7CF27CA3" w:rsidR="008467AA" w:rsidRDefault="008467AA" w:rsidP="005249F0">
      <w:pPr>
        <w:pStyle w:val="BodyText"/>
        <w:numPr>
          <w:ilvl w:val="1"/>
          <w:numId w:val="6"/>
        </w:numPr>
      </w:pPr>
      <w:proofErr w:type="spellStart"/>
      <w:r>
        <w:t>s</w:t>
      </w:r>
      <w:r w:rsidRPr="008467AA">
        <w:t>ource_id</w:t>
      </w:r>
      <w:proofErr w:type="spellEnd"/>
      <w:r w:rsidRPr="008467AA">
        <w:t xml:space="preserve"> is unique hash instead of filename</w:t>
      </w:r>
    </w:p>
    <w:p w14:paraId="27CD66E6" w14:textId="3DAC59A3" w:rsidR="008467AA" w:rsidRDefault="008467AA" w:rsidP="005249F0">
      <w:pPr>
        <w:pStyle w:val="BodyText"/>
        <w:numPr>
          <w:ilvl w:val="0"/>
          <w:numId w:val="6"/>
        </w:numPr>
      </w:pPr>
      <w:r>
        <w:t>Refactor:</w:t>
      </w:r>
    </w:p>
    <w:p w14:paraId="12A045F3" w14:textId="4507511A" w:rsidR="008467AA" w:rsidRDefault="008467AA" w:rsidP="005249F0">
      <w:pPr>
        <w:pStyle w:val="BodyText"/>
        <w:numPr>
          <w:ilvl w:val="1"/>
          <w:numId w:val="6"/>
        </w:numPr>
      </w:pPr>
      <w:r>
        <w:t>Line number check</w:t>
      </w:r>
    </w:p>
    <w:p w14:paraId="3948E7FD" w14:textId="119216BF" w:rsidR="008467AA" w:rsidRDefault="008467AA" w:rsidP="005249F0">
      <w:pPr>
        <w:pStyle w:val="BodyText"/>
        <w:numPr>
          <w:ilvl w:val="1"/>
          <w:numId w:val="6"/>
        </w:numPr>
      </w:pPr>
      <w:r>
        <w:t xml:space="preserve">Fix </w:t>
      </w:r>
      <w:proofErr w:type="spellStart"/>
      <w:r>
        <w:t>enum</w:t>
      </w:r>
      <w:proofErr w:type="spellEnd"/>
      <w:r>
        <w:t xml:space="preserve"> type issues</w:t>
      </w:r>
    </w:p>
    <w:p w14:paraId="35FD12C7" w14:textId="2664A0FA" w:rsidR="005249F0" w:rsidRDefault="005249F0" w:rsidP="005249F0">
      <w:pPr>
        <w:pStyle w:val="BodyText"/>
        <w:numPr>
          <w:ilvl w:val="0"/>
          <w:numId w:val="6"/>
        </w:numPr>
      </w:pPr>
      <w:r>
        <w:t>Thesis report:</w:t>
      </w:r>
    </w:p>
    <w:p w14:paraId="415B0CFE" w14:textId="7F8741E6" w:rsidR="005249F0" w:rsidRPr="008467AA" w:rsidRDefault="005249F0" w:rsidP="005249F0">
      <w:pPr>
        <w:pStyle w:val="BodyText"/>
        <w:numPr>
          <w:ilvl w:val="1"/>
          <w:numId w:val="6"/>
        </w:numPr>
      </w:pPr>
      <w:r>
        <w:t>Method – Organisation and technical aspects</w:t>
      </w:r>
    </w:p>
    <w:p w14:paraId="1C3CE9D2" w14:textId="33D4883F" w:rsidR="00C67DB0" w:rsidRDefault="008646C3" w:rsidP="00F01642">
      <w:pPr>
        <w:pStyle w:val="Heading2"/>
      </w:pPr>
      <w:r w:rsidRPr="00551C26">
        <w:t>Incomplete Tasks:</w:t>
      </w:r>
    </w:p>
    <w:p w14:paraId="13F471FF" w14:textId="3FD266CE" w:rsidR="005249F0" w:rsidRDefault="005249F0" w:rsidP="005249F0">
      <w:pPr>
        <w:pStyle w:val="BodyText"/>
        <w:numPr>
          <w:ilvl w:val="0"/>
          <w:numId w:val="6"/>
        </w:numPr>
      </w:pPr>
      <w:r>
        <w:t>Graceful shutdown gRPC (tiler and anomaly)</w:t>
      </w:r>
    </w:p>
    <w:p w14:paraId="7FDF2017" w14:textId="77777777" w:rsidR="005249F0" w:rsidRDefault="005249F0" w:rsidP="005249F0">
      <w:pPr>
        <w:pStyle w:val="BodyText"/>
        <w:numPr>
          <w:ilvl w:val="0"/>
          <w:numId w:val="6"/>
        </w:numPr>
      </w:pPr>
      <w:r>
        <w:t>B</w:t>
      </w:r>
      <w:r w:rsidRPr="005249F0">
        <w:t xml:space="preserve">ug: fix env, fix </w:t>
      </w:r>
      <w:proofErr w:type="spellStart"/>
      <w:r w:rsidRPr="005249F0">
        <w:t>pyinstaller</w:t>
      </w:r>
      <w:proofErr w:type="spellEnd"/>
      <w:r w:rsidRPr="005249F0">
        <w:t>, fix build workflow</w:t>
      </w:r>
    </w:p>
    <w:p w14:paraId="311CDCDF" w14:textId="62C37F17" w:rsidR="005249F0" w:rsidRPr="005249F0" w:rsidRDefault="005249F0" w:rsidP="005249F0">
      <w:pPr>
        <w:pStyle w:val="BodyText"/>
        <w:numPr>
          <w:ilvl w:val="0"/>
          <w:numId w:val="6"/>
        </w:numPr>
      </w:pPr>
      <w:r>
        <w:t>R</w:t>
      </w:r>
      <w:r w:rsidRPr="005249F0">
        <w:t>efactor: Important elements to remove from UI</w:t>
      </w:r>
    </w:p>
    <w:p w14:paraId="5F453915" w14:textId="4750753D" w:rsidR="005249F0" w:rsidRDefault="005249F0" w:rsidP="005249F0">
      <w:pPr>
        <w:pStyle w:val="BodyText"/>
        <w:numPr>
          <w:ilvl w:val="0"/>
          <w:numId w:val="6"/>
        </w:numPr>
      </w:pPr>
      <w:r>
        <w:lastRenderedPageBreak/>
        <w:t>Report: Write in the chapters</w:t>
      </w:r>
    </w:p>
    <w:p w14:paraId="003E54EE" w14:textId="410F1AEF" w:rsidR="005249F0" w:rsidRDefault="005249F0" w:rsidP="005249F0">
      <w:pPr>
        <w:pStyle w:val="BodyText"/>
        <w:numPr>
          <w:ilvl w:val="1"/>
          <w:numId w:val="6"/>
        </w:numPr>
      </w:pPr>
      <w:r>
        <w:t>Result</w:t>
      </w:r>
    </w:p>
    <w:p w14:paraId="53F59042" w14:textId="0E593BD2" w:rsidR="005249F0" w:rsidRDefault="005249F0" w:rsidP="005249F0">
      <w:pPr>
        <w:pStyle w:val="BodyText"/>
        <w:numPr>
          <w:ilvl w:val="1"/>
          <w:numId w:val="6"/>
        </w:numPr>
      </w:pPr>
      <w:r>
        <w:t>Discussion</w:t>
      </w:r>
    </w:p>
    <w:p w14:paraId="35CB199F" w14:textId="54E2623D" w:rsidR="005249F0" w:rsidRDefault="005249F0" w:rsidP="005249F0">
      <w:pPr>
        <w:pStyle w:val="BodyText"/>
        <w:numPr>
          <w:ilvl w:val="1"/>
          <w:numId w:val="6"/>
        </w:numPr>
      </w:pPr>
      <w:r>
        <w:t xml:space="preserve">Summary </w:t>
      </w:r>
    </w:p>
    <w:p w14:paraId="1ADFD4CC" w14:textId="17A9DD00" w:rsidR="005249F0" w:rsidRDefault="005249F0" w:rsidP="005249F0">
      <w:pPr>
        <w:pStyle w:val="BodyText"/>
        <w:numPr>
          <w:ilvl w:val="1"/>
          <w:numId w:val="6"/>
        </w:numPr>
      </w:pPr>
      <w:r>
        <w:t xml:space="preserve">Abstract </w:t>
      </w:r>
    </w:p>
    <w:p w14:paraId="2FF57015" w14:textId="6150E893" w:rsidR="005249F0" w:rsidRDefault="005249F0" w:rsidP="005249F0">
      <w:pPr>
        <w:pStyle w:val="BodyText"/>
        <w:numPr>
          <w:ilvl w:val="1"/>
          <w:numId w:val="6"/>
        </w:numPr>
      </w:pPr>
      <w:r>
        <w:t>Preface</w:t>
      </w:r>
    </w:p>
    <w:p w14:paraId="62C4A0DD" w14:textId="079B7883" w:rsidR="005249F0" w:rsidRDefault="005249F0" w:rsidP="005249F0">
      <w:pPr>
        <w:pStyle w:val="BodyText"/>
        <w:numPr>
          <w:ilvl w:val="1"/>
          <w:numId w:val="6"/>
        </w:numPr>
      </w:pPr>
      <w:r>
        <w:t>Social impact</w:t>
      </w:r>
    </w:p>
    <w:p w14:paraId="545ED89B" w14:textId="70A66E33" w:rsidR="002E56B4" w:rsidRPr="005249F0" w:rsidRDefault="002E56B4" w:rsidP="005249F0">
      <w:pPr>
        <w:pStyle w:val="BodyText"/>
        <w:numPr>
          <w:ilvl w:val="1"/>
          <w:numId w:val="6"/>
        </w:numPr>
      </w:pPr>
      <w:r>
        <w:t>Conclusion</w:t>
      </w:r>
    </w:p>
    <w:p w14:paraId="6C04B4BA" w14:textId="2BC2616C" w:rsidR="002A1DEF" w:rsidRDefault="008646C3" w:rsidP="00F01642">
      <w:pPr>
        <w:pStyle w:val="Heading2"/>
      </w:pPr>
      <w:r w:rsidRPr="00551C26">
        <w:t>Stakeholder Feedback</w:t>
      </w:r>
      <w:r w:rsidR="00A82126" w:rsidRPr="00551C26">
        <w:t>:</w:t>
      </w:r>
    </w:p>
    <w:p w14:paraId="652C9D79" w14:textId="34690E59" w:rsidR="005249F0" w:rsidRPr="005249F0" w:rsidRDefault="005249F0" w:rsidP="005249F0">
      <w:pPr>
        <w:pStyle w:val="BodyText"/>
      </w:pPr>
      <w:r>
        <w:t xml:space="preserve">The stakeholders are pleased with the progress we have made so far. They have accepted that there will not be many more implementations of functionality, as the team needs to focus on writing the thesis report. </w:t>
      </w:r>
    </w:p>
    <w:p w14:paraId="04095ED1" w14:textId="77777777" w:rsidR="005249F0" w:rsidRPr="005249F0" w:rsidRDefault="005249F0" w:rsidP="005249F0">
      <w:pPr>
        <w:pStyle w:val="BodyText"/>
      </w:pPr>
    </w:p>
    <w:p w14:paraId="02808547" w14:textId="77777777" w:rsidR="00A82126" w:rsidRDefault="008646C3" w:rsidP="00A82126">
      <w:pPr>
        <w:pStyle w:val="Heading2"/>
      </w:pPr>
      <w:r w:rsidRPr="00551C26">
        <w:t>Areas for Improvement:</w:t>
      </w:r>
    </w:p>
    <w:p w14:paraId="7E01BDBB" w14:textId="7E9D6AE8" w:rsidR="005249F0" w:rsidRDefault="005249F0" w:rsidP="005249F0">
      <w:pPr>
        <w:pStyle w:val="BodyText"/>
      </w:pPr>
      <w:r>
        <w:t>Must prioritise working more on the thesis report and choose the most important features and bugfixes only the next sprint</w:t>
      </w:r>
    </w:p>
    <w:p w14:paraId="4A1578A1" w14:textId="77777777" w:rsidR="005249F0" w:rsidRPr="005249F0" w:rsidRDefault="005249F0" w:rsidP="005249F0">
      <w:pPr>
        <w:pStyle w:val="BodyText"/>
      </w:pPr>
    </w:p>
    <w:p w14:paraId="0CB87B20" w14:textId="77777777" w:rsidR="008467AA" w:rsidRDefault="008646C3" w:rsidP="00F01642">
      <w:pPr>
        <w:pStyle w:val="Heading2"/>
      </w:pPr>
      <w:r w:rsidRPr="00551C26">
        <w:t>Next Sprint:</w:t>
      </w:r>
    </w:p>
    <w:p w14:paraId="64D5CAB1" w14:textId="1D0B842F" w:rsidR="008034F1" w:rsidRPr="00551C26" w:rsidRDefault="008467AA" w:rsidP="008467AA">
      <w:r>
        <w:t xml:space="preserve">Have the primary focus be on working on the report. It should be 90% done by the next sprint, so that the Saleh/the supervisor has something to give feedback on. </w:t>
      </w:r>
      <w:r>
        <w:br/>
      </w:r>
    </w:p>
    <w:p w14:paraId="3E89D3BE" w14:textId="77777777" w:rsidR="002F58C7" w:rsidRDefault="002F58C7" w:rsidP="002F58C7">
      <w:pPr>
        <w:pStyle w:val="BodyText"/>
      </w:pPr>
    </w:p>
    <w:p w14:paraId="488D07A6" w14:textId="77777777" w:rsidR="002F58C7" w:rsidRPr="00551C26" w:rsidRDefault="002F58C7" w:rsidP="002F58C7"/>
    <w:p w14:paraId="656B4D29" w14:textId="77777777" w:rsidR="002F58C7" w:rsidRPr="00551C26" w:rsidRDefault="002F58C7" w:rsidP="002F58C7"/>
    <w:p w14:paraId="607C0046" w14:textId="77777777" w:rsidR="002F58C7" w:rsidRPr="00551C26" w:rsidRDefault="002F58C7" w:rsidP="002F58C7"/>
    <w:sectPr w:rsidR="002F58C7" w:rsidRPr="00551C26" w:rsidSect="00245E85">
      <w:headerReference w:type="default"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E6BA" w14:textId="77777777" w:rsidR="00D55984" w:rsidRDefault="00D55984" w:rsidP="002F58C7">
      <w:r>
        <w:separator/>
      </w:r>
    </w:p>
  </w:endnote>
  <w:endnote w:type="continuationSeparator" w:id="0">
    <w:p w14:paraId="7C4AD217" w14:textId="77777777" w:rsidR="00D55984" w:rsidRDefault="00D55984"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5E23"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2052E"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CD7C3" w14:textId="77777777" w:rsidR="00D55984" w:rsidRDefault="00D55984" w:rsidP="002F58C7">
      <w:r>
        <w:separator/>
      </w:r>
    </w:p>
  </w:footnote>
  <w:footnote w:type="continuationSeparator" w:id="0">
    <w:p w14:paraId="27D0452F" w14:textId="77777777" w:rsidR="00D55984" w:rsidRDefault="00D55984"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DD98"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56F8D574"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4877E"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232196B0"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CC0BB72"/>
    <w:lvl w:ilvl="0">
      <w:start w:val="1"/>
      <w:numFmt w:val="bullet"/>
      <w:pStyle w:val="ListBullet"/>
      <w:lvlText w:val=""/>
      <w:lvlJc w:val="left"/>
      <w:pPr>
        <w:tabs>
          <w:tab w:val="num" w:pos="785"/>
        </w:tabs>
        <w:ind w:left="785" w:hanging="360"/>
      </w:pPr>
      <w:rPr>
        <w:rFonts w:ascii="Symbol" w:hAnsi="Symbol" w:hint="default"/>
      </w:rPr>
    </w:lvl>
  </w:abstractNum>
  <w:abstractNum w:abstractNumId="3" w15:restartNumberingAfterBreak="0">
    <w:nsid w:val="3F8B7321"/>
    <w:multiLevelType w:val="hybridMultilevel"/>
    <w:tmpl w:val="7CA8DEB2"/>
    <w:lvl w:ilvl="0" w:tplc="7FC8BE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7F773B50"/>
    <w:multiLevelType w:val="hybridMultilevel"/>
    <w:tmpl w:val="31B41864"/>
    <w:lvl w:ilvl="0" w:tplc="48FAF5E6">
      <w:start w:val="13"/>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4"/>
  </w:num>
  <w:num w:numId="4" w16cid:durableId="146361582">
    <w:abstractNumId w:val="2"/>
  </w:num>
  <w:num w:numId="5" w16cid:durableId="1718816079">
    <w:abstractNumId w:val="3"/>
  </w:num>
  <w:num w:numId="6" w16cid:durableId="248733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30"/>
    <w:rsid w:val="00080CD5"/>
    <w:rsid w:val="000B2DBB"/>
    <w:rsid w:val="000F3E69"/>
    <w:rsid w:val="00245E85"/>
    <w:rsid w:val="002A1DEF"/>
    <w:rsid w:val="002C6CC0"/>
    <w:rsid w:val="002E0B20"/>
    <w:rsid w:val="002E3151"/>
    <w:rsid w:val="002E56B4"/>
    <w:rsid w:val="002F58C7"/>
    <w:rsid w:val="00347E21"/>
    <w:rsid w:val="00462434"/>
    <w:rsid w:val="004872E6"/>
    <w:rsid w:val="004B3BFF"/>
    <w:rsid w:val="004B53A2"/>
    <w:rsid w:val="004B5494"/>
    <w:rsid w:val="004E6532"/>
    <w:rsid w:val="00524391"/>
    <w:rsid w:val="005249F0"/>
    <w:rsid w:val="00527BBF"/>
    <w:rsid w:val="00551C26"/>
    <w:rsid w:val="005814E6"/>
    <w:rsid w:val="005A35F3"/>
    <w:rsid w:val="005B16B8"/>
    <w:rsid w:val="005C1E6E"/>
    <w:rsid w:val="006542B3"/>
    <w:rsid w:val="008034F1"/>
    <w:rsid w:val="008467AA"/>
    <w:rsid w:val="008646C3"/>
    <w:rsid w:val="00935506"/>
    <w:rsid w:val="00962B7E"/>
    <w:rsid w:val="00A2574B"/>
    <w:rsid w:val="00A3379A"/>
    <w:rsid w:val="00A624A3"/>
    <w:rsid w:val="00A82126"/>
    <w:rsid w:val="00B7783A"/>
    <w:rsid w:val="00BE7230"/>
    <w:rsid w:val="00C0724C"/>
    <w:rsid w:val="00C67DB0"/>
    <w:rsid w:val="00CA2716"/>
    <w:rsid w:val="00CF15FC"/>
    <w:rsid w:val="00D55984"/>
    <w:rsid w:val="00D73FFD"/>
    <w:rsid w:val="00DA70CD"/>
    <w:rsid w:val="00DB4860"/>
    <w:rsid w:val="00DC1DD4"/>
    <w:rsid w:val="00E32232"/>
    <w:rsid w:val="00E84E71"/>
    <w:rsid w:val="00EA2F0D"/>
    <w:rsid w:val="00EE457E"/>
    <w:rsid w:val="00F0164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3FC9"/>
  <w15:chartTrackingRefBased/>
  <w15:docId w15:val="{EA0D8321-4961-4A4F-8B09-27C4EAF3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tabs>
        <w:tab w:val="clear" w:pos="785"/>
        <w:tab w:val="num" w:pos="360"/>
      </w:tabs>
      <w:ind w:left="360"/>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EE457E"/>
    <w:rPr>
      <w:color w:val="467886" w:themeColor="hyperlink"/>
      <w:u w:val="single"/>
    </w:rPr>
  </w:style>
  <w:style w:type="character" w:styleId="UnresolvedMention">
    <w:name w:val="Unresolved Mention"/>
    <w:basedOn w:val="DefaultParagraphFont"/>
    <w:uiPriority w:val="99"/>
    <w:semiHidden/>
    <w:unhideWhenUsed/>
    <w:rsid w:val="00EE457E"/>
    <w:rPr>
      <w:color w:val="605E5C"/>
      <w:shd w:val="clear" w:color="auto" w:fill="E1DFDD"/>
    </w:rPr>
  </w:style>
  <w:style w:type="character" w:styleId="FollowedHyperlink">
    <w:name w:val="FollowedHyperlink"/>
    <w:basedOn w:val="DefaultParagraphFont"/>
    <w:uiPriority w:val="99"/>
    <w:semiHidden/>
    <w:unhideWhenUsed/>
    <w:rsid w:val="00EE45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me\Downloads\Sprint%20review-statusrapport-eng.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 review-statusrapport-eng.dotx</Template>
  <TotalTime>137</TotalTime>
  <Pages>2</Pages>
  <Words>277</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Oksavik</dc:creator>
  <cp:keywords/>
  <dc:description/>
  <cp:lastModifiedBy>Signe Berggren Ekern</cp:lastModifiedBy>
  <cp:revision>9</cp:revision>
  <dcterms:created xsi:type="dcterms:W3CDTF">2026-02-06T10:11:00Z</dcterms:created>
  <dcterms:modified xsi:type="dcterms:W3CDTF">2026-05-11T13:36:00Z</dcterms:modified>
</cp:coreProperties>
</file>