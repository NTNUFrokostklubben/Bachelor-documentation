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856C1" w14:textId="77777777" w:rsidR="00935506" w:rsidRPr="00551C26" w:rsidRDefault="005814E6" w:rsidP="002F58C7">
      <w:pPr>
        <w:pStyle w:val="Title"/>
      </w:pPr>
      <w:r w:rsidRPr="00551C26">
        <w:t xml:space="preserve">Sprint </w:t>
      </w:r>
      <w:r w:rsidR="00A82126" w:rsidRPr="00551C26">
        <w:t>Review/Status</w:t>
      </w:r>
      <w:r w:rsidR="008646C3" w:rsidRPr="00551C26">
        <w:t xml:space="preserve"> </w:t>
      </w:r>
      <w:r w:rsidR="00A82126" w:rsidRPr="00551C26">
        <w:t>r</w:t>
      </w:r>
      <w:r w:rsidR="008646C3" w:rsidRPr="00551C26">
        <w:t>e</w:t>
      </w:r>
      <w:r w:rsidR="00A82126" w:rsidRPr="00551C26">
        <w:t>port</w:t>
      </w:r>
    </w:p>
    <w:tbl>
      <w:tblPr>
        <w:tblStyle w:val="TableGrid"/>
        <w:tblW w:w="0" w:type="auto"/>
        <w:tblLook w:val="04A0" w:firstRow="1" w:lastRow="0" w:firstColumn="1" w:lastColumn="0" w:noHBand="0" w:noVBand="1"/>
      </w:tblPr>
      <w:tblGrid>
        <w:gridCol w:w="1714"/>
        <w:gridCol w:w="2392"/>
        <w:gridCol w:w="1313"/>
        <w:gridCol w:w="3637"/>
      </w:tblGrid>
      <w:tr w:rsidR="002F58C7" w:rsidRPr="00551C26" w14:paraId="317E3FC6" w14:textId="77777777" w:rsidTr="002F58C7">
        <w:trPr>
          <w:cantSplit/>
          <w:trHeight w:val="567"/>
        </w:trPr>
        <w:tc>
          <w:tcPr>
            <w:tcW w:w="1714" w:type="dxa"/>
          </w:tcPr>
          <w:p w14:paraId="69451170" w14:textId="77777777" w:rsidR="002F58C7" w:rsidRPr="00551C26" w:rsidRDefault="008646C3" w:rsidP="002F58C7">
            <w:pPr>
              <w:pStyle w:val="MtedetaljerLable"/>
            </w:pPr>
            <w:r w:rsidRPr="00551C26">
              <w:t>Project</w:t>
            </w:r>
            <w:r w:rsidR="00A82126" w:rsidRPr="00551C26">
              <w:t>:</w:t>
            </w:r>
          </w:p>
        </w:tc>
        <w:tc>
          <w:tcPr>
            <w:tcW w:w="7342" w:type="dxa"/>
            <w:gridSpan w:val="3"/>
          </w:tcPr>
          <w:p w14:paraId="228ECAA8" w14:textId="77777777" w:rsidR="00BE7230" w:rsidRDefault="00BE7230" w:rsidP="00BE7230">
            <w:pPr>
              <w:pStyle w:val="BodyText"/>
            </w:pPr>
            <w:r>
              <w:t>Detection of Anomalies in Aerial Photographs</w:t>
            </w:r>
          </w:p>
          <w:p w14:paraId="19BAE209" w14:textId="5F914B26" w:rsidR="002F58C7" w:rsidRPr="00551C26" w:rsidRDefault="00BE7230" w:rsidP="00BE7230">
            <w:pPr>
              <w:pStyle w:val="BodyText"/>
            </w:pPr>
            <w:r>
              <w:t>Through Computational Image Analysis</w:t>
            </w:r>
            <w:r>
              <w:t xml:space="preserve"> </w:t>
            </w:r>
          </w:p>
        </w:tc>
      </w:tr>
      <w:tr w:rsidR="002F58C7" w:rsidRPr="00551C26" w14:paraId="1DD76295" w14:textId="77777777" w:rsidTr="002F58C7">
        <w:trPr>
          <w:cantSplit/>
          <w:trHeight w:val="567"/>
        </w:trPr>
        <w:tc>
          <w:tcPr>
            <w:tcW w:w="1714" w:type="dxa"/>
          </w:tcPr>
          <w:p w14:paraId="536153DD" w14:textId="77777777" w:rsidR="002F58C7" w:rsidRPr="00551C26" w:rsidRDefault="008646C3" w:rsidP="002F58C7">
            <w:pPr>
              <w:pStyle w:val="MtedetaljerLable"/>
            </w:pPr>
            <w:r w:rsidRPr="00551C26">
              <w:t>From</w:t>
            </w:r>
            <w:r w:rsidR="00A82126" w:rsidRPr="00551C26">
              <w:t xml:space="preserve"> dat</w:t>
            </w:r>
            <w:r w:rsidRPr="00551C26">
              <w:t>e</w:t>
            </w:r>
            <w:r w:rsidR="002F58C7" w:rsidRPr="00551C26">
              <w:t>:</w:t>
            </w:r>
          </w:p>
        </w:tc>
        <w:tc>
          <w:tcPr>
            <w:tcW w:w="2392" w:type="dxa"/>
          </w:tcPr>
          <w:p w14:paraId="57DB2352" w14:textId="51CC674B" w:rsidR="002F58C7" w:rsidRPr="00551C26" w:rsidRDefault="00BE7230" w:rsidP="002F58C7">
            <w:pPr>
              <w:pStyle w:val="BodyText"/>
            </w:pPr>
            <w:r>
              <w:t>19.01.26</w:t>
            </w:r>
          </w:p>
        </w:tc>
        <w:tc>
          <w:tcPr>
            <w:tcW w:w="1313" w:type="dxa"/>
          </w:tcPr>
          <w:p w14:paraId="0CE6D90F" w14:textId="77777777" w:rsidR="002F58C7" w:rsidRPr="00551C26" w:rsidRDefault="008646C3" w:rsidP="002F58C7">
            <w:pPr>
              <w:pStyle w:val="MtedetaljerLable"/>
            </w:pPr>
            <w:r w:rsidRPr="00551C26">
              <w:t>To</w:t>
            </w:r>
            <w:r w:rsidR="00A82126" w:rsidRPr="00551C26">
              <w:t xml:space="preserve"> dat</w:t>
            </w:r>
            <w:r w:rsidRPr="00551C26">
              <w:t>e</w:t>
            </w:r>
            <w:r w:rsidR="002F58C7" w:rsidRPr="00551C26">
              <w:t>:</w:t>
            </w:r>
          </w:p>
        </w:tc>
        <w:tc>
          <w:tcPr>
            <w:tcW w:w="3637" w:type="dxa"/>
          </w:tcPr>
          <w:p w14:paraId="0F21C6E1" w14:textId="170BAF55" w:rsidR="002F58C7" w:rsidRPr="00551C26" w:rsidRDefault="00BE7230" w:rsidP="002F58C7">
            <w:pPr>
              <w:pStyle w:val="BodyText"/>
            </w:pPr>
            <w:r>
              <w:t>02.02.26</w:t>
            </w:r>
          </w:p>
        </w:tc>
      </w:tr>
    </w:tbl>
    <w:p w14:paraId="6AEDB47C" w14:textId="77777777" w:rsidR="00A82126" w:rsidRPr="00551C26" w:rsidRDefault="00A82126" w:rsidP="00A82126">
      <w:pPr>
        <w:pStyle w:val="Hjelpetekst"/>
      </w:pPr>
    </w:p>
    <w:p w14:paraId="3C31E864" w14:textId="77777777" w:rsidR="00551C26" w:rsidRDefault="00551C26" w:rsidP="00A82126">
      <w:pPr>
        <w:pStyle w:val="Hjelpetekst"/>
      </w:pPr>
      <w:r>
        <w:t>&lt;All text in green (style: “</w:t>
      </w:r>
      <w:proofErr w:type="spellStart"/>
      <w:r>
        <w:t>Hjelpetekst</w:t>
      </w:r>
      <w:proofErr w:type="spellEnd"/>
      <w:r>
        <w:t>”) should be deleted.&gt;</w:t>
      </w:r>
    </w:p>
    <w:p w14:paraId="61AD1B2B" w14:textId="77777777" w:rsidR="00A82126" w:rsidRPr="00551C26" w:rsidRDefault="00A82126" w:rsidP="00A82126">
      <w:pPr>
        <w:pStyle w:val="Hjelpetekst"/>
      </w:pPr>
      <w:r w:rsidRPr="00551C26">
        <w:t>&lt;</w:t>
      </w:r>
      <w:r w:rsidR="008646C3" w:rsidRPr="00551C26">
        <w:t>Before the meeting with the client: fill out Sprint Goal, Completed Tasks, Incomplete Tasks, Areas for Improvement, and Next Sprint. After the meeting, fill out "Stakeholder Feedback" before the meeting with the supervisor.</w:t>
      </w:r>
      <w:r w:rsidRPr="00551C26">
        <w:t>&gt;</w:t>
      </w:r>
    </w:p>
    <w:p w14:paraId="48F82E77" w14:textId="77777777" w:rsidR="00A82126" w:rsidRPr="00551C26" w:rsidRDefault="008646C3" w:rsidP="00A82126">
      <w:pPr>
        <w:pStyle w:val="Heading1"/>
      </w:pPr>
      <w:r w:rsidRPr="00551C26">
        <w:t>Sprint Goal:</w:t>
      </w:r>
    </w:p>
    <w:p w14:paraId="0012529E" w14:textId="69424AEA" w:rsidR="00BE7230" w:rsidRDefault="00A82126" w:rsidP="00A82126">
      <w:pPr>
        <w:pStyle w:val="Hjelpetekst"/>
      </w:pPr>
      <w:r w:rsidRPr="00551C26">
        <w:t>&lt;</w:t>
      </w:r>
      <w:r w:rsidR="008646C3" w:rsidRPr="00551C26">
        <w:t xml:space="preserve">Description of the sprint's goal and what the team aimed to </w:t>
      </w:r>
      <w:proofErr w:type="gramStart"/>
      <w:r w:rsidR="008646C3" w:rsidRPr="00551C26">
        <w:t>achieve.</w:t>
      </w:r>
      <w:r w:rsidRPr="00551C26">
        <w:t>.</w:t>
      </w:r>
      <w:proofErr w:type="gramEnd"/>
      <w:r w:rsidRPr="00551C26">
        <w:t>&gt;</w:t>
      </w:r>
    </w:p>
    <w:p w14:paraId="19D3ACC1" w14:textId="62BC8630" w:rsidR="00BE7230" w:rsidRDefault="00BE7230" w:rsidP="00BE7230">
      <w:pPr>
        <w:pStyle w:val="ListBullet"/>
      </w:pPr>
      <w:r>
        <w:t>Create and deliver the pre-project plan.</w:t>
      </w:r>
    </w:p>
    <w:p w14:paraId="3D3B6F1D" w14:textId="406F4A30" w:rsidR="00BE7230" w:rsidRDefault="00BE7230" w:rsidP="00BE7230">
      <w:pPr>
        <w:pStyle w:val="ListBullet"/>
      </w:pPr>
      <w:r>
        <w:t>Decide on an architecture.</w:t>
      </w:r>
    </w:p>
    <w:p w14:paraId="14C193BD" w14:textId="5C121960" w:rsidR="00BE7230" w:rsidRDefault="00C67DB0" w:rsidP="00BE7230">
      <w:pPr>
        <w:pStyle w:val="ListBullet"/>
        <w:tabs>
          <w:tab w:val="clear" w:pos="360"/>
          <w:tab w:val="num" w:pos="720"/>
        </w:tabs>
        <w:ind w:left="720"/>
      </w:pPr>
      <w:r>
        <w:t>Discuss</w:t>
      </w:r>
      <w:r w:rsidR="00BE7230">
        <w:t xml:space="preserve"> necessary parts of the architecture.</w:t>
      </w:r>
    </w:p>
    <w:p w14:paraId="1A9B62F7" w14:textId="3368C155" w:rsidR="00BE7230" w:rsidRDefault="00BE7230" w:rsidP="006B01BC">
      <w:pPr>
        <w:pStyle w:val="ListBullet"/>
      </w:pPr>
      <w:r>
        <w:t>Setup project planning tools.</w:t>
      </w:r>
    </w:p>
    <w:p w14:paraId="7032A582" w14:textId="66B5557A" w:rsidR="00BE7230" w:rsidRDefault="00BE7230" w:rsidP="006B01BC">
      <w:pPr>
        <w:pStyle w:val="ListBullet"/>
      </w:pPr>
      <w:r>
        <w:t>Meet with stakeholders and get an understanding of the use cases and goal.</w:t>
      </w:r>
    </w:p>
    <w:p w14:paraId="0574D7B7" w14:textId="2BE561BD" w:rsidR="00BE7230" w:rsidRDefault="00BE7230" w:rsidP="006B01BC">
      <w:pPr>
        <w:pStyle w:val="ListBullet"/>
      </w:pPr>
      <w:r>
        <w:t>Write work contract</w:t>
      </w:r>
    </w:p>
    <w:p w14:paraId="4444C5D2" w14:textId="3A336355" w:rsidR="00BE7230" w:rsidRDefault="00BE7230" w:rsidP="006B01BC">
      <w:pPr>
        <w:pStyle w:val="ListBullet"/>
      </w:pPr>
      <w:r>
        <w:t>Sketch a mind map of the application</w:t>
      </w:r>
    </w:p>
    <w:p w14:paraId="42598014" w14:textId="615D4C78" w:rsidR="00EE457E" w:rsidRPr="00551C26" w:rsidRDefault="00EE457E" w:rsidP="006B01BC">
      <w:pPr>
        <w:pStyle w:val="ListBullet"/>
      </w:pPr>
      <w:r>
        <w:t xml:space="preserve">Look at </w:t>
      </w:r>
      <w:r w:rsidR="00C67DB0">
        <w:t>main application framework alternatives</w:t>
      </w:r>
    </w:p>
    <w:p w14:paraId="68C81269" w14:textId="77777777" w:rsidR="00BE7230" w:rsidRPr="00BE7230" w:rsidRDefault="00BE7230" w:rsidP="00A82126">
      <w:pPr>
        <w:pStyle w:val="Hjelpetekst"/>
        <w:rPr>
          <w:i w:val="0"/>
          <w:iCs/>
        </w:rPr>
      </w:pPr>
    </w:p>
    <w:p w14:paraId="5BA4E254" w14:textId="77777777" w:rsidR="008646C3" w:rsidRPr="00551C26" w:rsidRDefault="008646C3" w:rsidP="008646C3">
      <w:pPr>
        <w:pStyle w:val="Heading2"/>
      </w:pPr>
      <w:r w:rsidRPr="00551C26">
        <w:t>Completed Tasks:</w:t>
      </w:r>
    </w:p>
    <w:p w14:paraId="5F8B960B" w14:textId="77777777" w:rsidR="00A82126" w:rsidRPr="00551C26" w:rsidRDefault="00A82126" w:rsidP="00A82126">
      <w:pPr>
        <w:pStyle w:val="Hjelpetekst"/>
      </w:pPr>
      <w:r w:rsidRPr="00551C26">
        <w:t>&lt;</w:t>
      </w:r>
      <w:r w:rsidR="008646C3" w:rsidRPr="00551C26">
        <w:t xml:space="preserve">A list of tasks completed during the sprint, including any demos or presentations of finished </w:t>
      </w:r>
      <w:proofErr w:type="gramStart"/>
      <w:r w:rsidR="008646C3" w:rsidRPr="00551C26">
        <w:t>products.</w:t>
      </w:r>
      <w:r w:rsidRPr="00551C26">
        <w:t>.</w:t>
      </w:r>
      <w:proofErr w:type="gramEnd"/>
      <w:r w:rsidRPr="00551C26">
        <w:t>&gt;</w:t>
      </w:r>
    </w:p>
    <w:p w14:paraId="1356E445" w14:textId="5CA33113" w:rsidR="00A82126" w:rsidRDefault="00EE457E" w:rsidP="00A82126">
      <w:pPr>
        <w:pStyle w:val="ListBullet"/>
      </w:pPr>
      <w:hyperlink r:id="rId7" w:history="1">
        <w:r w:rsidR="00BE7230" w:rsidRPr="00EE457E">
          <w:rPr>
            <w:rStyle w:val="Hyperlink"/>
          </w:rPr>
          <w:t>Issue 3</w:t>
        </w:r>
      </w:hyperlink>
      <w:r w:rsidR="00BE7230">
        <w:t>: Write project plan</w:t>
      </w:r>
    </w:p>
    <w:p w14:paraId="1EFAEF0F" w14:textId="6AF525B6" w:rsidR="00BE7230" w:rsidRDefault="00EE457E" w:rsidP="00A82126">
      <w:pPr>
        <w:pStyle w:val="ListBullet"/>
      </w:pPr>
      <w:hyperlink r:id="rId8" w:history="1">
        <w:r w:rsidR="00BE7230" w:rsidRPr="00EE457E">
          <w:rPr>
            <w:rStyle w:val="Hyperlink"/>
          </w:rPr>
          <w:t>Issue 14</w:t>
        </w:r>
      </w:hyperlink>
      <w:r w:rsidR="00BE7230">
        <w:t>: sketch mind map</w:t>
      </w:r>
    </w:p>
    <w:p w14:paraId="37926948" w14:textId="276855B4" w:rsidR="00BE7230" w:rsidRDefault="00EE457E" w:rsidP="00A82126">
      <w:pPr>
        <w:pStyle w:val="ListBullet"/>
      </w:pPr>
      <w:hyperlink r:id="rId9" w:history="1">
        <w:r w:rsidR="00BE7230" w:rsidRPr="00EE457E">
          <w:rPr>
            <w:rStyle w:val="Hyperlink"/>
          </w:rPr>
          <w:t>Issue 2</w:t>
        </w:r>
      </w:hyperlink>
      <w:r w:rsidR="00BE7230">
        <w:t>: Write work contract</w:t>
      </w:r>
    </w:p>
    <w:p w14:paraId="7D4BCCA2" w14:textId="75A20FA0" w:rsidR="00BE7230" w:rsidRDefault="00EE457E" w:rsidP="00A82126">
      <w:pPr>
        <w:pStyle w:val="ListBullet"/>
      </w:pPr>
      <w:hyperlink r:id="rId10" w:history="1">
        <w:r w:rsidR="00BE7230" w:rsidRPr="00EE457E">
          <w:rPr>
            <w:rStyle w:val="Hyperlink"/>
          </w:rPr>
          <w:t>Issu</w:t>
        </w:r>
        <w:r w:rsidR="00BE7230" w:rsidRPr="00EE457E">
          <w:rPr>
            <w:rStyle w:val="Hyperlink"/>
          </w:rPr>
          <w:t>e</w:t>
        </w:r>
        <w:r w:rsidR="00BE7230" w:rsidRPr="00EE457E">
          <w:rPr>
            <w:rStyle w:val="Hyperlink"/>
          </w:rPr>
          <w:t xml:space="preserve"> 4</w:t>
        </w:r>
      </w:hyperlink>
      <w:r w:rsidR="00BE7230">
        <w:t>: Sign and deliver contract</w:t>
      </w:r>
      <w:r>
        <w:t xml:space="preserve"> </w:t>
      </w:r>
    </w:p>
    <w:p w14:paraId="48CAABC5" w14:textId="644AE481" w:rsidR="00BE7230" w:rsidRDefault="00EE457E" w:rsidP="00A82126">
      <w:pPr>
        <w:pStyle w:val="ListBullet"/>
      </w:pPr>
      <w:hyperlink r:id="rId11" w:history="1">
        <w:r w:rsidR="00BE7230" w:rsidRPr="00EE457E">
          <w:rPr>
            <w:rStyle w:val="Hyperlink"/>
          </w:rPr>
          <w:t>Issue 1</w:t>
        </w:r>
      </w:hyperlink>
      <w:r w:rsidR="00BE7230">
        <w:t>: Decide architecture for application</w:t>
      </w:r>
      <w:r>
        <w:t xml:space="preserve"> (Issues are numbered per repo)</w:t>
      </w:r>
    </w:p>
    <w:p w14:paraId="5C5661E5" w14:textId="276411E5" w:rsidR="00BE7230" w:rsidRPr="00551C26" w:rsidRDefault="00EE457E" w:rsidP="006F466E">
      <w:pPr>
        <w:pStyle w:val="ListBullet"/>
      </w:pPr>
      <w:hyperlink r:id="rId12" w:history="1">
        <w:r w:rsidRPr="00EE457E">
          <w:rPr>
            <w:rStyle w:val="Hyperlink"/>
          </w:rPr>
          <w:t>Issue 1</w:t>
        </w:r>
      </w:hyperlink>
      <w:r w:rsidR="00C67DB0">
        <w:t>(different repo)</w:t>
      </w:r>
      <w:r>
        <w:t>: Look at programming language alternatives for application</w:t>
      </w:r>
    </w:p>
    <w:p w14:paraId="077FE703" w14:textId="77777777" w:rsidR="00A82126" w:rsidRPr="00551C26" w:rsidRDefault="008646C3" w:rsidP="008646C3">
      <w:pPr>
        <w:pStyle w:val="Heading2"/>
      </w:pPr>
      <w:r w:rsidRPr="00551C26">
        <w:t>Incomplete Tasks:</w:t>
      </w:r>
    </w:p>
    <w:p w14:paraId="50CE1D8E" w14:textId="77777777" w:rsidR="00A82126" w:rsidRPr="00551C26" w:rsidRDefault="00A82126" w:rsidP="00A82126">
      <w:pPr>
        <w:pStyle w:val="Hjelpetekst"/>
      </w:pPr>
      <w:r w:rsidRPr="00551C26">
        <w:t>&lt;</w:t>
      </w:r>
      <w:r w:rsidR="008646C3" w:rsidRPr="00551C26">
        <w:t>An overview of tasks that were not completed, with explanations for why they were not finished</w:t>
      </w:r>
      <w:r w:rsidRPr="00551C26">
        <w:t>.&gt;</w:t>
      </w:r>
    </w:p>
    <w:p w14:paraId="46C9933A" w14:textId="4C0C339F" w:rsidR="00A82126" w:rsidRDefault="00C67DB0" w:rsidP="00A82126">
      <w:pPr>
        <w:pStyle w:val="ListBullet"/>
      </w:pPr>
      <w:r>
        <w:t xml:space="preserve">Deciding on the architecture was partially completed. We knew how we wanted the application to look but we struggled with finding a known and established </w:t>
      </w:r>
      <w:r>
        <w:lastRenderedPageBreak/>
        <w:t>architecture that fit our descriptio</w:t>
      </w:r>
      <w:r w:rsidR="00A3379A">
        <w:t xml:space="preserve">n. We went through many iterations but still aren’t satisfied. </w:t>
      </w:r>
    </w:p>
    <w:p w14:paraId="1C3CE9D2" w14:textId="77777777" w:rsidR="00C67DB0" w:rsidRPr="00551C26" w:rsidRDefault="00C67DB0" w:rsidP="00A82126">
      <w:pPr>
        <w:pStyle w:val="ListBullet"/>
      </w:pPr>
    </w:p>
    <w:p w14:paraId="3E21FBE0" w14:textId="77777777" w:rsidR="00A82126" w:rsidRPr="00551C26" w:rsidRDefault="008646C3" w:rsidP="00A82126">
      <w:pPr>
        <w:pStyle w:val="Heading2"/>
      </w:pPr>
      <w:r w:rsidRPr="00551C26">
        <w:t>Stakeholder Feedback</w:t>
      </w:r>
      <w:r w:rsidR="00A82126" w:rsidRPr="00551C26">
        <w:t>:</w:t>
      </w:r>
    </w:p>
    <w:p w14:paraId="38C8981E" w14:textId="77777777" w:rsidR="00A82126" w:rsidRPr="00551C26" w:rsidRDefault="00A82126" w:rsidP="00A82126">
      <w:pPr>
        <w:pStyle w:val="Hjelpetekst"/>
      </w:pPr>
      <w:r w:rsidRPr="00551C26">
        <w:t>&lt;</w:t>
      </w:r>
      <w:r w:rsidR="008646C3" w:rsidRPr="00551C26">
        <w:t xml:space="preserve">Collected feedback from stakeholders given during the sprint review </w:t>
      </w:r>
      <w:proofErr w:type="gramStart"/>
      <w:r w:rsidR="008646C3" w:rsidRPr="00551C26">
        <w:t>meeting.</w:t>
      </w:r>
      <w:r w:rsidRPr="00551C26">
        <w:t>.</w:t>
      </w:r>
      <w:proofErr w:type="gramEnd"/>
      <w:r w:rsidRPr="00551C26">
        <w:t>&gt;</w:t>
      </w:r>
    </w:p>
    <w:p w14:paraId="02808547" w14:textId="77777777" w:rsidR="00A82126" w:rsidRPr="00551C26" w:rsidRDefault="008646C3" w:rsidP="00A82126">
      <w:pPr>
        <w:pStyle w:val="Heading2"/>
      </w:pPr>
      <w:r w:rsidRPr="00551C26">
        <w:t>Areas for Improvement:</w:t>
      </w:r>
    </w:p>
    <w:p w14:paraId="1785A81F" w14:textId="77777777" w:rsidR="00A82126" w:rsidRDefault="00A82126" w:rsidP="00A82126">
      <w:pPr>
        <w:pStyle w:val="Hjelpetekst"/>
      </w:pPr>
      <w:r w:rsidRPr="00551C26">
        <w:t>&lt;</w:t>
      </w:r>
      <w:r w:rsidR="008646C3" w:rsidRPr="00551C26">
        <w:t>Identified areas for improvement based on feedback and the team's own evaluation. Note: The focus here is on the product. Improvements in the team's internal processes are handled in the Sprint Retrospective</w:t>
      </w:r>
      <w:r w:rsidRPr="00551C26">
        <w:t>&gt;</w:t>
      </w:r>
    </w:p>
    <w:p w14:paraId="06891D2F" w14:textId="298404A4" w:rsidR="00C67DB0" w:rsidRPr="00551C26" w:rsidRDefault="00C67DB0" w:rsidP="00A82126">
      <w:pPr>
        <w:pStyle w:val="ListBullet"/>
      </w:pPr>
    </w:p>
    <w:p w14:paraId="7D8F70FF" w14:textId="77777777" w:rsidR="00A82126" w:rsidRPr="00551C26" w:rsidRDefault="008646C3" w:rsidP="008646C3">
      <w:pPr>
        <w:pStyle w:val="Heading2"/>
      </w:pPr>
      <w:r w:rsidRPr="00551C26">
        <w:t>Next Sprint:</w:t>
      </w:r>
    </w:p>
    <w:p w14:paraId="02EEDF46" w14:textId="77777777" w:rsidR="005814E6" w:rsidRDefault="00A82126" w:rsidP="00A82126">
      <w:pPr>
        <w:pStyle w:val="Hjelpetekst"/>
      </w:pPr>
      <w:r w:rsidRPr="00551C26">
        <w:t>&lt;</w:t>
      </w:r>
      <w:r w:rsidR="008646C3" w:rsidRPr="00551C26">
        <w:t>Planned actions and adjustments for the next sprint based on lessons learned from the current sprint.</w:t>
      </w:r>
      <w:r w:rsidRPr="00551C26">
        <w:t>&gt;</w:t>
      </w:r>
    </w:p>
    <w:p w14:paraId="299D345C" w14:textId="07FB1133" w:rsidR="008034F1" w:rsidRDefault="008034F1" w:rsidP="008034F1">
      <w:pPr>
        <w:pStyle w:val="ListBullet"/>
      </w:pPr>
      <w:r>
        <w:t>Finalize architecture choice.</w:t>
      </w:r>
    </w:p>
    <w:p w14:paraId="2DF322F8" w14:textId="45CF993C" w:rsidR="008034F1" w:rsidRDefault="008034F1" w:rsidP="008034F1">
      <w:pPr>
        <w:pStyle w:val="ListBullet"/>
      </w:pPr>
      <w:r>
        <w:t>Start writing on main report.</w:t>
      </w:r>
    </w:p>
    <w:p w14:paraId="012C4B3F" w14:textId="4836661E" w:rsidR="008034F1" w:rsidRDefault="008034F1" w:rsidP="008034F1">
      <w:pPr>
        <w:pStyle w:val="ListBullet"/>
      </w:pPr>
      <w:r>
        <w:t>start working on wireframes.</w:t>
      </w:r>
    </w:p>
    <w:p w14:paraId="7E18626B" w14:textId="69F86623" w:rsidR="008034F1" w:rsidRDefault="008034F1" w:rsidP="008034F1">
      <w:pPr>
        <w:pStyle w:val="ListBullet"/>
      </w:pPr>
      <w:r>
        <w:t>Create KPIs for the application.</w:t>
      </w:r>
    </w:p>
    <w:p w14:paraId="178D6AE8" w14:textId="53867124" w:rsidR="008034F1" w:rsidRDefault="008034F1" w:rsidP="008034F1">
      <w:pPr>
        <w:pStyle w:val="ListBullet"/>
      </w:pPr>
      <w:r>
        <w:t>Decide on language for main application.</w:t>
      </w:r>
    </w:p>
    <w:p w14:paraId="1EF87133" w14:textId="67AF63BE" w:rsidR="008034F1" w:rsidRPr="00551C26" w:rsidRDefault="008034F1" w:rsidP="008034F1">
      <w:pPr>
        <w:pStyle w:val="ListBullet"/>
      </w:pPr>
      <w:r>
        <w:t>Decide preliminary modules.</w:t>
      </w:r>
    </w:p>
    <w:p w14:paraId="64D5CAB1" w14:textId="77777777" w:rsidR="008034F1" w:rsidRPr="00551C26" w:rsidRDefault="008034F1" w:rsidP="00A82126">
      <w:pPr>
        <w:pStyle w:val="Hjelpetekst"/>
      </w:pPr>
    </w:p>
    <w:p w14:paraId="20F844FE" w14:textId="77777777" w:rsidR="00A82126" w:rsidRPr="00551C26" w:rsidRDefault="008646C3" w:rsidP="00A82126">
      <w:pPr>
        <w:pStyle w:val="Heading2"/>
      </w:pPr>
      <w:r w:rsidRPr="00551C26">
        <w:t>Sprint Goal</w:t>
      </w:r>
      <w:r w:rsidR="00A82126" w:rsidRPr="00551C26">
        <w:t>:</w:t>
      </w:r>
    </w:p>
    <w:p w14:paraId="6F7B7F77" w14:textId="77777777" w:rsidR="00A82126" w:rsidRDefault="00A82126" w:rsidP="00A82126">
      <w:pPr>
        <w:pStyle w:val="Hjelpetekst"/>
      </w:pPr>
      <w:r w:rsidRPr="00551C26">
        <w:t>&lt;</w:t>
      </w:r>
      <w:r w:rsidR="008646C3" w:rsidRPr="00551C26">
        <w:t>Description of the sprint's goal and what the team aims to achieve</w:t>
      </w:r>
      <w:r w:rsidRPr="00551C26">
        <w:t>.&gt;</w:t>
      </w:r>
    </w:p>
    <w:p w14:paraId="0F6E8794" w14:textId="0840168F" w:rsidR="008034F1" w:rsidRPr="00551C26" w:rsidRDefault="008034F1" w:rsidP="008034F1">
      <w:pPr>
        <w:pStyle w:val="ListBullet"/>
        <w:numPr>
          <w:ilvl w:val="0"/>
          <w:numId w:val="0"/>
        </w:numPr>
        <w:ind w:left="360" w:hanging="360"/>
      </w:pPr>
      <w:r>
        <w:t xml:space="preserve">Our goal is to start getting the application appearance and design down on paper, so that we can iterate over it. We want to finish basic wireframes so that we have something to show to the employer and get feedback on. With the architecture, KPIs, </w:t>
      </w:r>
      <w:r w:rsidR="00080CD5">
        <w:t>framework</w:t>
      </w:r>
      <w:r>
        <w:t xml:space="preserve">/language and wireframes done, we could start working on the code for the application next sprint after. </w:t>
      </w:r>
    </w:p>
    <w:p w14:paraId="6050309D" w14:textId="77777777" w:rsidR="008034F1" w:rsidRPr="00551C26" w:rsidRDefault="008034F1" w:rsidP="00A82126">
      <w:pPr>
        <w:pStyle w:val="Hjelpetekst"/>
      </w:pPr>
    </w:p>
    <w:p w14:paraId="6FD5FC1A" w14:textId="77777777" w:rsidR="00A82126" w:rsidRPr="00551C26" w:rsidRDefault="008646C3" w:rsidP="00A82126">
      <w:pPr>
        <w:pStyle w:val="Heading2"/>
      </w:pPr>
      <w:r w:rsidRPr="00551C26">
        <w:t>Tasks from the Product Backlog</w:t>
      </w:r>
      <w:r w:rsidR="00A82126" w:rsidRPr="00551C26">
        <w:t>:</w:t>
      </w:r>
    </w:p>
    <w:p w14:paraId="7F3565A8" w14:textId="77777777" w:rsidR="00A82126" w:rsidRPr="00551C26" w:rsidRDefault="00A82126" w:rsidP="00A82126">
      <w:pPr>
        <w:pStyle w:val="Hjelpetekst"/>
      </w:pPr>
      <w:r w:rsidRPr="00551C26">
        <w:t>&lt;</w:t>
      </w:r>
      <w:r w:rsidR="008646C3" w:rsidRPr="00551C26">
        <w:t>List/show the current re-prioritized backlog from which the next sprint will be planned. Do not list the entire backlog, only tasks for the next approximately 2 sprints. Detailed planning of the next sprint should be done after this report</w:t>
      </w:r>
      <w:r w:rsidRPr="00551C26">
        <w:t>.&gt;</w:t>
      </w:r>
    </w:p>
    <w:p w14:paraId="3E89D3BE" w14:textId="77777777" w:rsidR="002F58C7" w:rsidRDefault="002F58C7" w:rsidP="002F58C7">
      <w:pPr>
        <w:pStyle w:val="BodyText"/>
      </w:pPr>
    </w:p>
    <w:p w14:paraId="78AD8282" w14:textId="77777777" w:rsidR="00080CD5" w:rsidRDefault="00080CD5" w:rsidP="00080CD5">
      <w:pPr>
        <w:pStyle w:val="ListBullet"/>
      </w:pPr>
      <w:r>
        <w:t>Finalize architecture choice.</w:t>
      </w:r>
    </w:p>
    <w:p w14:paraId="3374A399" w14:textId="77777777" w:rsidR="00080CD5" w:rsidRDefault="00080CD5" w:rsidP="00080CD5">
      <w:pPr>
        <w:pStyle w:val="ListBullet"/>
      </w:pPr>
      <w:r>
        <w:t>Start writing on main report.</w:t>
      </w:r>
    </w:p>
    <w:p w14:paraId="1CB4ED7D" w14:textId="77777777" w:rsidR="00080CD5" w:rsidRDefault="00080CD5" w:rsidP="00080CD5">
      <w:pPr>
        <w:pStyle w:val="ListBullet"/>
      </w:pPr>
      <w:r>
        <w:t>start working on wireframes.</w:t>
      </w:r>
    </w:p>
    <w:p w14:paraId="6407A422" w14:textId="77777777" w:rsidR="00080CD5" w:rsidRDefault="00080CD5" w:rsidP="00080CD5">
      <w:pPr>
        <w:pStyle w:val="ListBullet"/>
      </w:pPr>
      <w:r>
        <w:t>Create KPIs for the application.</w:t>
      </w:r>
    </w:p>
    <w:p w14:paraId="14309062" w14:textId="77777777" w:rsidR="00080CD5" w:rsidRDefault="00080CD5" w:rsidP="00080CD5">
      <w:pPr>
        <w:pStyle w:val="ListBullet"/>
      </w:pPr>
      <w:r>
        <w:t>Decide on language for main application.</w:t>
      </w:r>
    </w:p>
    <w:p w14:paraId="3A1B3FBD" w14:textId="3004FCF1" w:rsidR="00080CD5" w:rsidRDefault="00080CD5" w:rsidP="002F58C7">
      <w:pPr>
        <w:pStyle w:val="ListBullet"/>
      </w:pPr>
      <w:r>
        <w:lastRenderedPageBreak/>
        <w:t>Decide preliminary modules.</w:t>
      </w:r>
    </w:p>
    <w:p w14:paraId="22E4EEC6" w14:textId="365111AC" w:rsidR="00080CD5" w:rsidRDefault="00080CD5" w:rsidP="002F58C7">
      <w:pPr>
        <w:pStyle w:val="ListBullet"/>
      </w:pPr>
      <w:r>
        <w:t>Create main application</w:t>
      </w:r>
    </w:p>
    <w:p w14:paraId="5E4086EC" w14:textId="637ADCAB" w:rsidR="00080CD5" w:rsidRDefault="00080CD5" w:rsidP="002F58C7">
      <w:pPr>
        <w:pStyle w:val="ListBullet"/>
      </w:pPr>
      <w:r>
        <w:t>Implement modules</w:t>
      </w:r>
    </w:p>
    <w:p w14:paraId="258537B1" w14:textId="3AA0C166" w:rsidR="00080CD5" w:rsidRDefault="00080CD5" w:rsidP="002F58C7">
      <w:pPr>
        <w:pStyle w:val="ListBullet"/>
      </w:pPr>
      <w:r>
        <w:t>Implement ML to detect anomalies</w:t>
      </w:r>
    </w:p>
    <w:p w14:paraId="2E972492" w14:textId="208CCCA4" w:rsidR="00080CD5" w:rsidRPr="00551C26" w:rsidRDefault="00080CD5" w:rsidP="002F58C7">
      <w:pPr>
        <w:pStyle w:val="ListBullet"/>
      </w:pPr>
      <w:r>
        <w:t>Implement data reading</w:t>
      </w:r>
    </w:p>
    <w:p w14:paraId="488D07A6" w14:textId="77777777" w:rsidR="002F58C7" w:rsidRPr="00551C26" w:rsidRDefault="002F58C7" w:rsidP="002F58C7"/>
    <w:p w14:paraId="656B4D29" w14:textId="77777777" w:rsidR="002F58C7" w:rsidRPr="00551C26" w:rsidRDefault="002F58C7" w:rsidP="002F58C7"/>
    <w:p w14:paraId="607C0046" w14:textId="77777777" w:rsidR="002F58C7" w:rsidRPr="00551C26" w:rsidRDefault="002F58C7" w:rsidP="002F58C7"/>
    <w:sectPr w:rsidR="002F58C7" w:rsidRPr="00551C26" w:rsidSect="00245E85">
      <w:headerReference w:type="default" r:id="rId13"/>
      <w:footerReference w:type="default" r:id="rId14"/>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2811E" w14:textId="77777777" w:rsidR="00CF15FC" w:rsidRDefault="00CF15FC" w:rsidP="002F58C7">
      <w:r>
        <w:separator/>
      </w:r>
    </w:p>
  </w:endnote>
  <w:endnote w:type="continuationSeparator" w:id="0">
    <w:p w14:paraId="68659832" w14:textId="77777777" w:rsidR="00CF15FC" w:rsidRDefault="00CF15FC" w:rsidP="002F58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85E23" w14:textId="77777777" w:rsidR="002F58C7" w:rsidRDefault="002F58C7">
    <w:pPr>
      <w:pStyle w:val="Footer"/>
    </w:pPr>
    <w:r>
      <w:rPr>
        <w:noProof/>
      </w:rPr>
      <mc:AlternateContent>
        <mc:Choice Requires="wps">
          <w:drawing>
            <wp:anchor distT="0" distB="0" distL="114300" distR="114300" simplePos="0" relativeHeight="251662336" behindDoc="0" locked="0" layoutInCell="1" allowOverlap="1" wp14:anchorId="24F1229D" wp14:editId="51C9AF2F">
              <wp:simplePos x="0" y="0"/>
              <wp:positionH relativeFrom="column">
                <wp:posOffset>0</wp:posOffset>
              </wp:positionH>
              <wp:positionV relativeFrom="paragraph">
                <wp:posOffset>0</wp:posOffset>
              </wp:positionV>
              <wp:extent cx="5791200" cy="0"/>
              <wp:effectExtent l="0" t="0" r="12700" b="12700"/>
              <wp:wrapNone/>
              <wp:docPr id="2072111748" name="Rett linje 1"/>
              <wp:cNvGraphicFramePr/>
              <a:graphic xmlns:a="http://schemas.openxmlformats.org/drawingml/2006/main">
                <a:graphicData uri="http://schemas.microsoft.com/office/word/2010/wordprocessingShape">
                  <wps:wsp>
                    <wps:cNvCnPr/>
                    <wps:spPr>
                      <a:xfrm>
                        <a:off x="0" y="0"/>
                        <a:ext cx="5791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C2052E" id="Rett linje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0" to="45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" strokecolor="#156082 [3204]"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AF72A" w14:textId="77777777" w:rsidR="00CF15FC" w:rsidRDefault="00CF15FC" w:rsidP="002F58C7">
      <w:r>
        <w:separator/>
      </w:r>
    </w:p>
  </w:footnote>
  <w:footnote w:type="continuationSeparator" w:id="0">
    <w:p w14:paraId="1BEC1A16" w14:textId="77777777" w:rsidR="00CF15FC" w:rsidRDefault="00CF15FC" w:rsidP="002F58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3DD98" w14:textId="77777777" w:rsidR="002F58C7" w:rsidRDefault="002F58C7">
    <w:pPr>
      <w:pStyle w:val="Header"/>
    </w:pPr>
    <w:r>
      <w:rPr>
        <w:noProof/>
        <w:sz w:val="20"/>
        <w:lang w:eastAsia="en-GB"/>
      </w:rPr>
      <w:drawing>
        <wp:anchor distT="0" distB="0" distL="114300" distR="114300" simplePos="0" relativeHeight="251659264" behindDoc="0" locked="0" layoutInCell="1" allowOverlap="1" wp14:anchorId="54DC707C" wp14:editId="43F6D070">
          <wp:simplePos x="0" y="0"/>
          <wp:positionH relativeFrom="column">
            <wp:posOffset>38100</wp:posOffset>
          </wp:positionH>
          <wp:positionV relativeFrom="paragraph">
            <wp:posOffset>-55880</wp:posOffset>
          </wp:positionV>
          <wp:extent cx="1638300" cy="304800"/>
          <wp:effectExtent l="0" t="0" r="0" b="0"/>
          <wp:wrapNone/>
          <wp:docPr id="20" name="Bilde 20" descr="Logofargerli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Logofargerlit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300" cy="30480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t xml:space="preserve"> </w:t>
    </w:r>
    <w:r w:rsidR="008646C3">
      <w:t>Page</w:t>
    </w:r>
    <w:r>
      <w:fldChar w:fldCharType="begin"/>
    </w:r>
    <w:r>
      <w:instrText xml:space="preserve"> PAGE </w:instrText>
    </w:r>
    <w:r>
      <w:fldChar w:fldCharType="separate"/>
    </w:r>
    <w:r>
      <w:t>1</w:t>
    </w:r>
    <w:r>
      <w:fldChar w:fldCharType="end"/>
    </w:r>
    <w:r>
      <w:t xml:space="preserve"> </w:t>
    </w:r>
    <w:r w:rsidR="008646C3">
      <w:t>of</w:t>
    </w:r>
    <w:r>
      <w:t xml:space="preserve"> </w:t>
    </w:r>
    <w:r>
      <w:fldChar w:fldCharType="begin"/>
    </w:r>
    <w:r>
      <w:instrText xml:space="preserve"> NUMPAGES </w:instrText>
    </w:r>
    <w:r>
      <w:fldChar w:fldCharType="separate"/>
    </w:r>
    <w:r>
      <w:t>1</w:t>
    </w:r>
    <w:r>
      <w:fldChar w:fldCharType="end"/>
    </w:r>
  </w:p>
  <w:p w14:paraId="56F8D574" w14:textId="77777777" w:rsidR="002F58C7" w:rsidRDefault="002F58C7">
    <w:pPr>
      <w:pStyle w:val="Header"/>
    </w:pPr>
    <w:r>
      <w:rPr>
        <w:noProof/>
      </w:rPr>
      <mc:AlternateContent>
        <mc:Choice Requires="wps">
          <w:drawing>
            <wp:anchor distT="0" distB="0" distL="114300" distR="114300" simplePos="0" relativeHeight="251660288" behindDoc="0" locked="0" layoutInCell="1" allowOverlap="1" wp14:anchorId="582AF91B" wp14:editId="36BB9D9D">
              <wp:simplePos x="0" y="0"/>
              <wp:positionH relativeFrom="column">
                <wp:posOffset>1905</wp:posOffset>
              </wp:positionH>
              <wp:positionV relativeFrom="paragraph">
                <wp:posOffset>183515</wp:posOffset>
              </wp:positionV>
              <wp:extent cx="5791200" cy="0"/>
              <wp:effectExtent l="0" t="0" r="12700" b="12700"/>
              <wp:wrapNone/>
              <wp:docPr id="1671065561" name="Rett linje 1"/>
              <wp:cNvGraphicFramePr/>
              <a:graphic xmlns:a="http://schemas.openxmlformats.org/drawingml/2006/main">
                <a:graphicData uri="http://schemas.microsoft.com/office/word/2010/wordprocessingShape">
                  <wps:wsp>
                    <wps:cNvCnPr/>
                    <wps:spPr>
                      <a:xfrm>
                        <a:off x="0" y="0"/>
                        <a:ext cx="5791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34877E" id="Rett linje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5pt,14.45pt" to="456.15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" strokecolor="#156082 [3204]" strokeweight=".5pt">
              <v:stroke joinstyle="miter"/>
            </v:line>
          </w:pict>
        </mc:Fallback>
      </mc:AlternateContent>
    </w:r>
  </w:p>
  <w:p w14:paraId="232196B0" w14:textId="77777777" w:rsidR="002F58C7" w:rsidRDefault="002F58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052E1EFA"/>
    <w:lvl w:ilvl="0">
      <w:start w:val="1"/>
      <w:numFmt w:val="decimal"/>
      <w:pStyle w:val="ListNumber2"/>
      <w:lvlText w:val="%1."/>
      <w:lvlJc w:val="left"/>
      <w:pPr>
        <w:tabs>
          <w:tab w:val="num" w:pos="643"/>
        </w:tabs>
        <w:ind w:left="643" w:hanging="360"/>
      </w:pPr>
    </w:lvl>
  </w:abstractNum>
  <w:abstractNum w:abstractNumId="1" w15:restartNumberingAfterBreak="0">
    <w:nsid w:val="FFFFFF83"/>
    <w:multiLevelType w:val="singleLevel"/>
    <w:tmpl w:val="F6B055CE"/>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ACC0BB72"/>
    <w:lvl w:ilvl="0">
      <w:start w:val="1"/>
      <w:numFmt w:val="bullet"/>
      <w:pStyle w:val="ListBullet"/>
      <w:lvlText w:val=""/>
      <w:lvlJc w:val="left"/>
      <w:pPr>
        <w:tabs>
          <w:tab w:val="num" w:pos="785"/>
        </w:tabs>
        <w:ind w:left="785" w:hanging="360"/>
      </w:pPr>
      <w:rPr>
        <w:rFonts w:ascii="Symbol" w:hAnsi="Symbol" w:hint="default"/>
      </w:rPr>
    </w:lvl>
  </w:abstractNum>
  <w:abstractNum w:abstractNumId="3" w15:restartNumberingAfterBreak="0">
    <w:nsid w:val="3F8B7321"/>
    <w:multiLevelType w:val="hybridMultilevel"/>
    <w:tmpl w:val="7CA8DEB2"/>
    <w:lvl w:ilvl="0" w:tplc="7FC8BEDC">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D16F8F"/>
    <w:multiLevelType w:val="hybridMultilevel"/>
    <w:tmpl w:val="09647EAE"/>
    <w:lvl w:ilvl="0" w:tplc="70143FBC">
      <w:start w:val="1"/>
      <w:numFmt w:val="bullet"/>
      <w:pStyle w:val="Aksjonspunkt"/>
      <w:lvlText w:val=""/>
      <w:lvlJc w:val="left"/>
      <w:pPr>
        <w:tabs>
          <w:tab w:val="num" w:pos="643"/>
        </w:tabs>
        <w:ind w:left="643" w:hanging="360"/>
      </w:pPr>
      <w:rPr>
        <w:rFonts w:ascii="Wingdings" w:hAnsi="Wingdings" w:hint="default"/>
      </w:rPr>
    </w:lvl>
    <w:lvl w:ilvl="1" w:tplc="04140003" w:tentative="1">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349989067">
    <w:abstractNumId w:val="0"/>
  </w:num>
  <w:num w:numId="2" w16cid:durableId="1798259655">
    <w:abstractNumId w:val="1"/>
  </w:num>
  <w:num w:numId="3" w16cid:durableId="1098016276">
    <w:abstractNumId w:val="4"/>
  </w:num>
  <w:num w:numId="4" w16cid:durableId="146361582">
    <w:abstractNumId w:val="2"/>
  </w:num>
  <w:num w:numId="5" w16cid:durableId="17188160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230"/>
    <w:rsid w:val="00080CD5"/>
    <w:rsid w:val="000B2DBB"/>
    <w:rsid w:val="00245E85"/>
    <w:rsid w:val="002C6CC0"/>
    <w:rsid w:val="002E0B20"/>
    <w:rsid w:val="002F58C7"/>
    <w:rsid w:val="004872E6"/>
    <w:rsid w:val="004B3BFF"/>
    <w:rsid w:val="004B53A2"/>
    <w:rsid w:val="004B5494"/>
    <w:rsid w:val="004E6532"/>
    <w:rsid w:val="00524391"/>
    <w:rsid w:val="00527BBF"/>
    <w:rsid w:val="00551C26"/>
    <w:rsid w:val="005814E6"/>
    <w:rsid w:val="005B16B8"/>
    <w:rsid w:val="008034F1"/>
    <w:rsid w:val="008646C3"/>
    <w:rsid w:val="00935506"/>
    <w:rsid w:val="00962B7E"/>
    <w:rsid w:val="00A2574B"/>
    <w:rsid w:val="00A3379A"/>
    <w:rsid w:val="00A624A3"/>
    <w:rsid w:val="00A82126"/>
    <w:rsid w:val="00BE7230"/>
    <w:rsid w:val="00C67DB0"/>
    <w:rsid w:val="00CF15FC"/>
    <w:rsid w:val="00D73FFD"/>
    <w:rsid w:val="00DA70CD"/>
    <w:rsid w:val="00DC1DD4"/>
    <w:rsid w:val="00E32232"/>
    <w:rsid w:val="00E84E71"/>
    <w:rsid w:val="00EA2F0D"/>
    <w:rsid w:val="00EE457E"/>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3F3FC9"/>
  <w15:chartTrackingRefBased/>
  <w15:docId w15:val="{EA0D8321-4961-4A4F-8B09-27C4EAF32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6C3"/>
    <w:rPr>
      <w:lang w:val="en-GB"/>
    </w:rPr>
  </w:style>
  <w:style w:type="paragraph" w:styleId="Heading1">
    <w:name w:val="heading 1"/>
    <w:basedOn w:val="Normal"/>
    <w:next w:val="BodyText"/>
    <w:link w:val="Heading1Char"/>
    <w:uiPriority w:val="9"/>
    <w:qFormat/>
    <w:rsid w:val="002F58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2F58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58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58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58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58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8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8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8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8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58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58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58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58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58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8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8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8C7"/>
    <w:rPr>
      <w:rFonts w:eastAsiaTheme="majorEastAsia" w:cstheme="majorBidi"/>
      <w:color w:val="272727" w:themeColor="text1" w:themeTint="D8"/>
    </w:rPr>
  </w:style>
  <w:style w:type="paragraph" w:styleId="Title">
    <w:name w:val="Title"/>
    <w:basedOn w:val="Normal"/>
    <w:next w:val="Normal"/>
    <w:link w:val="TitleChar"/>
    <w:uiPriority w:val="10"/>
    <w:qFormat/>
    <w:rsid w:val="002F58C7"/>
    <w:pPr>
      <w:spacing w:before="360" w:after="80"/>
      <w:contextualSpacing/>
    </w:pPr>
    <w:rPr>
      <w:rFonts w:asciiTheme="majorHAnsi" w:eastAsiaTheme="majorEastAsia" w:hAnsiTheme="majorHAnsi" w:cstheme="majorBidi"/>
      <w:spacing w:val="-10"/>
      <w:kern w:val="28"/>
      <w:sz w:val="52"/>
      <w:szCs w:val="56"/>
    </w:rPr>
  </w:style>
  <w:style w:type="character" w:customStyle="1" w:styleId="TitleChar">
    <w:name w:val="Title Char"/>
    <w:basedOn w:val="DefaultParagraphFont"/>
    <w:link w:val="Title"/>
    <w:uiPriority w:val="10"/>
    <w:rsid w:val="002F58C7"/>
    <w:rPr>
      <w:rFonts w:asciiTheme="majorHAnsi" w:eastAsiaTheme="majorEastAsia" w:hAnsiTheme="majorHAnsi" w:cstheme="majorBidi"/>
      <w:spacing w:val="-10"/>
      <w:kern w:val="28"/>
      <w:sz w:val="52"/>
      <w:szCs w:val="56"/>
    </w:rPr>
  </w:style>
  <w:style w:type="paragraph" w:styleId="Subtitle">
    <w:name w:val="Subtitle"/>
    <w:basedOn w:val="Normal"/>
    <w:next w:val="Normal"/>
    <w:link w:val="SubtitleChar"/>
    <w:uiPriority w:val="11"/>
    <w:qFormat/>
    <w:rsid w:val="002F58C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8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8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58C7"/>
    <w:rPr>
      <w:i/>
      <w:iCs/>
      <w:color w:val="404040" w:themeColor="text1" w:themeTint="BF"/>
    </w:rPr>
  </w:style>
  <w:style w:type="paragraph" w:styleId="ListParagraph">
    <w:name w:val="List Paragraph"/>
    <w:basedOn w:val="Normal"/>
    <w:uiPriority w:val="34"/>
    <w:qFormat/>
    <w:rsid w:val="002F58C7"/>
    <w:pPr>
      <w:ind w:left="720"/>
      <w:contextualSpacing/>
    </w:pPr>
  </w:style>
  <w:style w:type="character" w:styleId="IntenseEmphasis">
    <w:name w:val="Intense Emphasis"/>
    <w:basedOn w:val="DefaultParagraphFont"/>
    <w:uiPriority w:val="21"/>
    <w:qFormat/>
    <w:rsid w:val="002F58C7"/>
    <w:rPr>
      <w:i/>
      <w:iCs/>
      <w:color w:val="0F4761" w:themeColor="accent1" w:themeShade="BF"/>
    </w:rPr>
  </w:style>
  <w:style w:type="paragraph" w:styleId="IntenseQuote">
    <w:name w:val="Intense Quote"/>
    <w:basedOn w:val="Normal"/>
    <w:next w:val="Normal"/>
    <w:link w:val="IntenseQuoteChar"/>
    <w:uiPriority w:val="30"/>
    <w:qFormat/>
    <w:rsid w:val="002F58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8C7"/>
    <w:rPr>
      <w:i/>
      <w:iCs/>
      <w:color w:val="0F4761" w:themeColor="accent1" w:themeShade="BF"/>
    </w:rPr>
  </w:style>
  <w:style w:type="character" w:styleId="IntenseReference">
    <w:name w:val="Intense Reference"/>
    <w:basedOn w:val="DefaultParagraphFont"/>
    <w:uiPriority w:val="32"/>
    <w:qFormat/>
    <w:rsid w:val="002F58C7"/>
    <w:rPr>
      <w:b/>
      <w:bCs/>
      <w:smallCaps/>
      <w:color w:val="0F4761" w:themeColor="accent1" w:themeShade="BF"/>
      <w:spacing w:val="5"/>
    </w:rPr>
  </w:style>
  <w:style w:type="paragraph" w:styleId="Header">
    <w:name w:val="header"/>
    <w:basedOn w:val="Normal"/>
    <w:link w:val="HeaderChar"/>
    <w:uiPriority w:val="99"/>
    <w:unhideWhenUsed/>
    <w:rsid w:val="002F58C7"/>
    <w:pPr>
      <w:tabs>
        <w:tab w:val="center" w:pos="4536"/>
        <w:tab w:val="right" w:pos="9072"/>
      </w:tabs>
    </w:pPr>
  </w:style>
  <w:style w:type="character" w:customStyle="1" w:styleId="HeaderChar">
    <w:name w:val="Header Char"/>
    <w:basedOn w:val="DefaultParagraphFont"/>
    <w:link w:val="Header"/>
    <w:uiPriority w:val="99"/>
    <w:rsid w:val="002F58C7"/>
  </w:style>
  <w:style w:type="paragraph" w:styleId="Footer">
    <w:name w:val="footer"/>
    <w:basedOn w:val="Normal"/>
    <w:link w:val="FooterChar"/>
    <w:uiPriority w:val="99"/>
    <w:unhideWhenUsed/>
    <w:rsid w:val="002F58C7"/>
    <w:pPr>
      <w:tabs>
        <w:tab w:val="center" w:pos="4536"/>
        <w:tab w:val="right" w:pos="9072"/>
      </w:tabs>
    </w:pPr>
  </w:style>
  <w:style w:type="character" w:customStyle="1" w:styleId="FooterChar">
    <w:name w:val="Footer Char"/>
    <w:basedOn w:val="DefaultParagraphFont"/>
    <w:link w:val="Footer"/>
    <w:uiPriority w:val="99"/>
    <w:rsid w:val="002F58C7"/>
  </w:style>
  <w:style w:type="table" w:styleId="TableGrid">
    <w:name w:val="Table Grid"/>
    <w:basedOn w:val="TableNormal"/>
    <w:uiPriority w:val="39"/>
    <w:rsid w:val="002F58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edetaljerLable">
    <w:name w:val="MøtedetaljerLable"/>
    <w:basedOn w:val="Normal"/>
    <w:qFormat/>
    <w:rsid w:val="002F58C7"/>
    <w:rPr>
      <w:b/>
    </w:rPr>
  </w:style>
  <w:style w:type="paragraph" w:styleId="BodyText">
    <w:name w:val="Body Text"/>
    <w:basedOn w:val="Normal"/>
    <w:link w:val="BodyTextChar"/>
    <w:uiPriority w:val="99"/>
    <w:unhideWhenUsed/>
    <w:rsid w:val="002F58C7"/>
    <w:pPr>
      <w:spacing w:after="120"/>
    </w:pPr>
  </w:style>
  <w:style w:type="character" w:customStyle="1" w:styleId="BodyTextChar">
    <w:name w:val="Body Text Char"/>
    <w:basedOn w:val="DefaultParagraphFont"/>
    <w:link w:val="BodyText"/>
    <w:uiPriority w:val="99"/>
    <w:rsid w:val="002F58C7"/>
  </w:style>
  <w:style w:type="paragraph" w:styleId="ListNumber2">
    <w:name w:val="List Number 2"/>
    <w:basedOn w:val="Normal"/>
    <w:uiPriority w:val="99"/>
    <w:unhideWhenUsed/>
    <w:rsid w:val="002F58C7"/>
    <w:pPr>
      <w:numPr>
        <w:numId w:val="1"/>
      </w:numPr>
      <w:spacing w:after="120"/>
      <w:ind w:left="641" w:hanging="357"/>
      <w:contextualSpacing/>
    </w:pPr>
  </w:style>
  <w:style w:type="paragraph" w:customStyle="1" w:styleId="Aksjonspunkt">
    <w:name w:val="Aksjonspunkt"/>
    <w:basedOn w:val="ListBullet"/>
    <w:qFormat/>
    <w:rsid w:val="002F58C7"/>
    <w:pPr>
      <w:numPr>
        <w:numId w:val="3"/>
      </w:numPr>
      <w:ind w:left="357" w:hanging="357"/>
    </w:pPr>
  </w:style>
  <w:style w:type="paragraph" w:styleId="ListBullet2">
    <w:name w:val="List Bullet 2"/>
    <w:basedOn w:val="Normal"/>
    <w:uiPriority w:val="99"/>
    <w:semiHidden/>
    <w:unhideWhenUsed/>
    <w:rsid w:val="002F58C7"/>
    <w:pPr>
      <w:numPr>
        <w:numId w:val="2"/>
      </w:numPr>
      <w:contextualSpacing/>
    </w:pPr>
  </w:style>
  <w:style w:type="paragraph" w:styleId="ListBullet">
    <w:name w:val="List Bullet"/>
    <w:basedOn w:val="Normal"/>
    <w:uiPriority w:val="99"/>
    <w:unhideWhenUsed/>
    <w:rsid w:val="002F58C7"/>
    <w:pPr>
      <w:numPr>
        <w:numId w:val="4"/>
      </w:numPr>
      <w:tabs>
        <w:tab w:val="clear" w:pos="785"/>
        <w:tab w:val="num" w:pos="360"/>
      </w:tabs>
      <w:ind w:left="360"/>
      <w:contextualSpacing/>
    </w:pPr>
  </w:style>
  <w:style w:type="paragraph" w:customStyle="1" w:styleId="Hjelpetekst">
    <w:name w:val="Hjelpetekst"/>
    <w:basedOn w:val="BodyText"/>
    <w:qFormat/>
    <w:rsid w:val="00A82126"/>
    <w:rPr>
      <w:i/>
      <w:color w:val="3A7C22" w:themeColor="accent6" w:themeShade="BF"/>
    </w:rPr>
  </w:style>
  <w:style w:type="character" w:styleId="Hyperlink">
    <w:name w:val="Hyperlink"/>
    <w:basedOn w:val="DefaultParagraphFont"/>
    <w:uiPriority w:val="99"/>
    <w:unhideWhenUsed/>
    <w:rsid w:val="00EE457E"/>
    <w:rPr>
      <w:color w:val="467886" w:themeColor="hyperlink"/>
      <w:u w:val="single"/>
    </w:rPr>
  </w:style>
  <w:style w:type="character" w:styleId="UnresolvedMention">
    <w:name w:val="Unresolved Mention"/>
    <w:basedOn w:val="DefaultParagraphFont"/>
    <w:uiPriority w:val="99"/>
    <w:semiHidden/>
    <w:unhideWhenUsed/>
    <w:rsid w:val="00EE457E"/>
    <w:rPr>
      <w:color w:val="605E5C"/>
      <w:shd w:val="clear" w:color="auto" w:fill="E1DFDD"/>
    </w:rPr>
  </w:style>
  <w:style w:type="character" w:styleId="FollowedHyperlink">
    <w:name w:val="FollowedHyperlink"/>
    <w:basedOn w:val="DefaultParagraphFont"/>
    <w:uiPriority w:val="99"/>
    <w:semiHidden/>
    <w:unhideWhenUsed/>
    <w:rsid w:val="00EE457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2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TNUFrokostklubben/Bachelor-documentation/issues/14"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NTNUFrokostklubben/Bachelor-documentation/issues/3" TargetMode="External"/><Relationship Id="rId12" Type="http://schemas.openxmlformats.org/officeDocument/2006/relationships/hyperlink" Target="https://github.com/NTNUFrokostklubben/SKAVL/issues/1"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NTNUFrokostklubben/Bachelor-documentation/issues/14"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github.com/NTNUFrokostklubben/Bachelor-documentation/issues/4" TargetMode="External"/><Relationship Id="rId4" Type="http://schemas.openxmlformats.org/officeDocument/2006/relationships/webSettings" Target="webSettings.xml"/><Relationship Id="rId9" Type="http://schemas.openxmlformats.org/officeDocument/2006/relationships/hyperlink" Target="https://github.com/NTNUFrokostklubben/Bachelor-documentation/issues/2"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me\Downloads\Sprint%20review-statusrapport-eng.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Sprint review-statusrapport-eng.dotx</Template>
  <TotalTime>84</TotalTime>
  <Pages>3</Pages>
  <Words>565</Words>
  <Characters>3222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NTNU</Company>
  <LinksUpToDate>false</LinksUpToDate>
  <CharactersWithSpaces>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 Oksavik</dc:creator>
  <cp:keywords/>
  <dc:description/>
  <cp:lastModifiedBy>August Oksavik</cp:lastModifiedBy>
  <cp:revision>1</cp:revision>
  <dcterms:created xsi:type="dcterms:W3CDTF">2026-02-06T10:11:00Z</dcterms:created>
  <dcterms:modified xsi:type="dcterms:W3CDTF">2026-02-06T11:35:00Z</dcterms:modified>
</cp:coreProperties>
</file>