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B23BB" w14:textId="211FC69E"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r w:rsidR="00442250">
        <w:t xml:space="preserve"> </w:t>
      </w:r>
    </w:p>
    <w:tbl>
      <w:tblPr>
        <w:tblStyle w:val="TableGrid"/>
        <w:tblW w:w="0" w:type="auto"/>
        <w:tblLook w:val="04A0" w:firstRow="1" w:lastRow="0" w:firstColumn="1" w:lastColumn="0" w:noHBand="0" w:noVBand="1"/>
      </w:tblPr>
      <w:tblGrid>
        <w:gridCol w:w="1714"/>
        <w:gridCol w:w="2392"/>
        <w:gridCol w:w="1313"/>
        <w:gridCol w:w="3637"/>
      </w:tblGrid>
      <w:tr w:rsidR="00442250" w:rsidRPr="00551C26" w14:paraId="7AD449B9" w14:textId="77777777" w:rsidTr="002F58C7">
        <w:trPr>
          <w:cantSplit/>
          <w:trHeight w:val="567"/>
        </w:trPr>
        <w:tc>
          <w:tcPr>
            <w:tcW w:w="1714" w:type="dxa"/>
          </w:tcPr>
          <w:p w14:paraId="1ED69474" w14:textId="77777777" w:rsidR="00442250" w:rsidRPr="00551C26" w:rsidRDefault="00442250" w:rsidP="00442250">
            <w:pPr>
              <w:pStyle w:val="MtedetaljerLable"/>
            </w:pPr>
            <w:r w:rsidRPr="00551C26">
              <w:t>Project:</w:t>
            </w:r>
          </w:p>
        </w:tc>
        <w:tc>
          <w:tcPr>
            <w:tcW w:w="7342" w:type="dxa"/>
            <w:gridSpan w:val="3"/>
          </w:tcPr>
          <w:p w14:paraId="77A01105" w14:textId="77777777" w:rsidR="00442250" w:rsidRDefault="00442250" w:rsidP="00442250">
            <w:pPr>
              <w:pStyle w:val="BodyText"/>
            </w:pPr>
            <w:r>
              <w:t>Detection of Anomalies in Aerial Photographs</w:t>
            </w:r>
          </w:p>
          <w:p w14:paraId="2909DF9D" w14:textId="52B9E00E" w:rsidR="00442250" w:rsidRPr="00551C26" w:rsidRDefault="00442250" w:rsidP="00442250">
            <w:pPr>
              <w:pStyle w:val="BodyText"/>
            </w:pPr>
            <w:r>
              <w:t xml:space="preserve">Through Computational Image Analysis </w:t>
            </w:r>
          </w:p>
        </w:tc>
      </w:tr>
      <w:tr w:rsidR="00442250" w:rsidRPr="00551C26" w14:paraId="1F780550" w14:textId="77777777" w:rsidTr="002F58C7">
        <w:trPr>
          <w:cantSplit/>
          <w:trHeight w:val="567"/>
        </w:trPr>
        <w:tc>
          <w:tcPr>
            <w:tcW w:w="1714" w:type="dxa"/>
          </w:tcPr>
          <w:p w14:paraId="3D1D272F" w14:textId="77777777" w:rsidR="00442250" w:rsidRPr="00551C26" w:rsidRDefault="00442250" w:rsidP="00442250">
            <w:pPr>
              <w:pStyle w:val="MtedetaljerLable"/>
            </w:pPr>
            <w:r w:rsidRPr="00551C26">
              <w:t>From date:</w:t>
            </w:r>
          </w:p>
        </w:tc>
        <w:tc>
          <w:tcPr>
            <w:tcW w:w="2392" w:type="dxa"/>
          </w:tcPr>
          <w:p w14:paraId="2274FBFC" w14:textId="7FF742F5" w:rsidR="00442250" w:rsidRPr="00551C26" w:rsidRDefault="00442250" w:rsidP="00442250">
            <w:pPr>
              <w:pStyle w:val="BodyText"/>
            </w:pPr>
            <w:r>
              <w:t>16.02.26</w:t>
            </w:r>
          </w:p>
        </w:tc>
        <w:tc>
          <w:tcPr>
            <w:tcW w:w="1313" w:type="dxa"/>
          </w:tcPr>
          <w:p w14:paraId="7CF3B814" w14:textId="77777777" w:rsidR="00442250" w:rsidRPr="00551C26" w:rsidRDefault="00442250" w:rsidP="00442250">
            <w:pPr>
              <w:pStyle w:val="MtedetaljerLable"/>
            </w:pPr>
            <w:r w:rsidRPr="00551C26">
              <w:t>To date:</w:t>
            </w:r>
          </w:p>
        </w:tc>
        <w:tc>
          <w:tcPr>
            <w:tcW w:w="3637" w:type="dxa"/>
          </w:tcPr>
          <w:p w14:paraId="2CE9C6AF" w14:textId="77AF74C6" w:rsidR="00442250" w:rsidRPr="00551C26" w:rsidRDefault="00442250" w:rsidP="00442250">
            <w:pPr>
              <w:pStyle w:val="BodyText"/>
            </w:pPr>
            <w:r>
              <w:t>01.03.26</w:t>
            </w:r>
          </w:p>
        </w:tc>
      </w:tr>
    </w:tbl>
    <w:p w14:paraId="5A708A74" w14:textId="07BE374F" w:rsidR="00A82126" w:rsidRPr="00442250" w:rsidRDefault="00442250" w:rsidP="00442250">
      <w:pPr>
        <w:rPr>
          <w:b/>
          <w:bCs/>
          <w:i/>
          <w:iCs/>
        </w:rPr>
      </w:pPr>
      <w:r>
        <w:br/>
      </w:r>
      <w:r w:rsidRPr="00442250">
        <w:rPr>
          <w:b/>
          <w:bCs/>
          <w:i/>
          <w:iCs/>
        </w:rPr>
        <w:t>Sprint name: Medusa</w:t>
      </w:r>
    </w:p>
    <w:p w14:paraId="44CADB6D" w14:textId="77777777" w:rsidR="00A82126" w:rsidRPr="00551C26" w:rsidRDefault="008646C3" w:rsidP="00A82126">
      <w:pPr>
        <w:pStyle w:val="Heading1"/>
      </w:pPr>
      <w:r w:rsidRPr="00551C26">
        <w:t>Sprint Goal:</w:t>
      </w:r>
    </w:p>
    <w:p w14:paraId="3550B347" w14:textId="47F00235" w:rsidR="00A82126" w:rsidRPr="00551C26" w:rsidRDefault="00442250" w:rsidP="00442250">
      <w:r>
        <w:t xml:space="preserve">The goal of the sprint was to start implementing the application. That is mostly laying a ground layer for the frontend of the application, which meant creating most of the pages from out wireframe. The focus on that part has been to create many components we now will be reused throughout and make sure that we implement a good structure for language and colour theme. A big part of the frontend of the application is displaying </w:t>
      </w:r>
      <w:r w:rsidR="00AA3BBE">
        <w:t>the huge images, so a goal is to start implementing it. On the backend the goal is to implement the conversion of SOSI files, and to start on the analysis of the images.</w:t>
      </w:r>
    </w:p>
    <w:p w14:paraId="73FA6AA1" w14:textId="77777777" w:rsidR="008646C3" w:rsidRPr="00551C26" w:rsidRDefault="008646C3" w:rsidP="008646C3">
      <w:pPr>
        <w:pStyle w:val="Heading2"/>
      </w:pPr>
      <w:r w:rsidRPr="00551C26">
        <w:t>Completed Tasks:</w:t>
      </w:r>
    </w:p>
    <w:p w14:paraId="08935DFE" w14:textId="77777777" w:rsidR="005D34C1" w:rsidRDefault="005D34C1" w:rsidP="00A82126">
      <w:pPr>
        <w:pStyle w:val="ListBullet"/>
        <w:sectPr w:rsidR="005D34C1" w:rsidSect="00245E85">
          <w:headerReference w:type="default" r:id="rId7"/>
          <w:footerReference w:type="default" r:id="rId8"/>
          <w:pgSz w:w="11900" w:h="16840"/>
          <w:pgMar w:top="1417" w:right="1417" w:bottom="1417" w:left="1417" w:header="708" w:footer="708" w:gutter="0"/>
          <w:cols w:space="708"/>
          <w:docGrid w:linePitch="360"/>
        </w:sectPr>
      </w:pPr>
    </w:p>
    <w:p w14:paraId="42C88C46" w14:textId="30F18317" w:rsidR="00A82126" w:rsidRDefault="002E33FE" w:rsidP="00A82126">
      <w:pPr>
        <w:pStyle w:val="ListBullet"/>
      </w:pPr>
      <w:r w:rsidRPr="005D34C1">
        <w:rPr>
          <w:u w:val="single"/>
        </w:rPr>
        <w:t>Issue #19:</w:t>
      </w:r>
      <w:r>
        <w:t xml:space="preserve"> Welcome screen</w:t>
      </w:r>
    </w:p>
    <w:p w14:paraId="5498DB95" w14:textId="53572758" w:rsidR="002E33FE" w:rsidRDefault="002E33FE" w:rsidP="00A82126">
      <w:pPr>
        <w:pStyle w:val="ListBullet"/>
      </w:pPr>
      <w:r w:rsidRPr="005D34C1">
        <w:rPr>
          <w:u w:val="single"/>
        </w:rPr>
        <w:t>Issue #</w:t>
      </w:r>
      <w:r w:rsidRPr="005D34C1">
        <w:rPr>
          <w:u w:val="single"/>
        </w:rPr>
        <w:t>20</w:t>
      </w:r>
      <w:r w:rsidRPr="005D34C1">
        <w:rPr>
          <w:u w:val="single"/>
        </w:rPr>
        <w:t>:</w:t>
      </w:r>
      <w:r>
        <w:t xml:space="preserve"> Loading modal</w:t>
      </w:r>
    </w:p>
    <w:p w14:paraId="3041259B" w14:textId="265AE83F" w:rsidR="002E33FE" w:rsidRDefault="002E33FE" w:rsidP="00A82126">
      <w:pPr>
        <w:pStyle w:val="ListBullet"/>
      </w:pPr>
      <w:r w:rsidRPr="005D34C1">
        <w:rPr>
          <w:u w:val="single"/>
        </w:rPr>
        <w:t>Issue #</w:t>
      </w:r>
      <w:r w:rsidRPr="005D34C1">
        <w:rPr>
          <w:u w:val="single"/>
        </w:rPr>
        <w:t>21</w:t>
      </w:r>
      <w:r>
        <w:t>: feat: New project page</w:t>
      </w:r>
    </w:p>
    <w:p w14:paraId="0E653A9D" w14:textId="17A3A73E" w:rsidR="002E33FE" w:rsidRDefault="002E33FE" w:rsidP="002E33FE">
      <w:pPr>
        <w:pStyle w:val="ListBullet"/>
      </w:pPr>
      <w:r w:rsidRPr="005D34C1">
        <w:rPr>
          <w:u w:val="single"/>
        </w:rPr>
        <w:t>Issue #</w:t>
      </w:r>
      <w:r w:rsidRPr="005D34C1">
        <w:rPr>
          <w:u w:val="single"/>
        </w:rPr>
        <w:t>23</w:t>
      </w:r>
      <w:r>
        <w:t>: Anomaly classification bar</w:t>
      </w:r>
    </w:p>
    <w:p w14:paraId="309E35A3" w14:textId="16ECC601" w:rsidR="002E33FE" w:rsidRDefault="002E33FE" w:rsidP="002E33FE">
      <w:pPr>
        <w:pStyle w:val="ListBullet"/>
      </w:pPr>
      <w:r w:rsidRPr="005D34C1">
        <w:rPr>
          <w:u w:val="single"/>
        </w:rPr>
        <w:t>Issue #</w:t>
      </w:r>
      <w:r w:rsidRPr="005D34C1">
        <w:rPr>
          <w:u w:val="single"/>
        </w:rPr>
        <w:t>25</w:t>
      </w:r>
      <w:r>
        <w:t>: feat: Top bar</w:t>
      </w:r>
    </w:p>
    <w:p w14:paraId="5F4B92F7" w14:textId="473F15FC" w:rsidR="002E33FE" w:rsidRDefault="002E33FE" w:rsidP="002E33FE">
      <w:pPr>
        <w:pStyle w:val="ListBullet"/>
      </w:pPr>
      <w:r w:rsidRPr="005D34C1">
        <w:rPr>
          <w:u w:val="single"/>
        </w:rPr>
        <w:t>Issue #</w:t>
      </w:r>
      <w:r w:rsidRPr="005D34C1">
        <w:rPr>
          <w:u w:val="single"/>
        </w:rPr>
        <w:t>30</w:t>
      </w:r>
      <w:r>
        <w:t xml:space="preserve">: entity </w:t>
      </w:r>
      <w:proofErr w:type="spellStart"/>
      <w:r>
        <w:t>ProjectMetadata</w:t>
      </w:r>
      <w:proofErr w:type="spellEnd"/>
    </w:p>
    <w:p w14:paraId="2FA118F2" w14:textId="30698235" w:rsidR="002E33FE" w:rsidRDefault="002E33FE" w:rsidP="002E33FE">
      <w:pPr>
        <w:pStyle w:val="ListBullet"/>
      </w:pPr>
      <w:r w:rsidRPr="005D34C1">
        <w:rPr>
          <w:u w:val="single"/>
        </w:rPr>
        <w:t>Issue #</w:t>
      </w:r>
      <w:r w:rsidRPr="005D34C1">
        <w:rPr>
          <w:u w:val="single"/>
        </w:rPr>
        <w:t>31</w:t>
      </w:r>
      <w:r>
        <w:t xml:space="preserve">: entity: </w:t>
      </w:r>
      <w:proofErr w:type="spellStart"/>
      <w:r>
        <w:t>AnomalySet</w:t>
      </w:r>
      <w:proofErr w:type="spellEnd"/>
    </w:p>
    <w:p w14:paraId="6CFEA1FC" w14:textId="3C0967E9" w:rsidR="002E33FE" w:rsidRDefault="002E33FE" w:rsidP="002E33FE">
      <w:pPr>
        <w:pStyle w:val="ListBullet"/>
      </w:pPr>
      <w:r w:rsidRPr="005D34C1">
        <w:rPr>
          <w:u w:val="single"/>
        </w:rPr>
        <w:t>Issue #</w:t>
      </w:r>
      <w:r w:rsidRPr="005D34C1">
        <w:rPr>
          <w:u w:val="single"/>
        </w:rPr>
        <w:t>43</w:t>
      </w:r>
      <w:r>
        <w:t>: feat: Settings page</w:t>
      </w:r>
    </w:p>
    <w:p w14:paraId="7D55385E" w14:textId="458AF0E3" w:rsidR="002E33FE" w:rsidRDefault="002E33FE" w:rsidP="002E33FE">
      <w:pPr>
        <w:pStyle w:val="ListBullet"/>
      </w:pPr>
      <w:r w:rsidRPr="005D34C1">
        <w:rPr>
          <w:u w:val="single"/>
        </w:rPr>
        <w:t>Issue #</w:t>
      </w:r>
      <w:r w:rsidR="005D34C1" w:rsidRPr="005D34C1">
        <w:rPr>
          <w:u w:val="single"/>
        </w:rPr>
        <w:t>46</w:t>
      </w:r>
      <w:r w:rsidR="005D34C1">
        <w:t>: Decide on structure for .arb files</w:t>
      </w:r>
    </w:p>
    <w:p w14:paraId="2D7C1675" w14:textId="0FB3E450" w:rsidR="005D34C1" w:rsidRDefault="005D34C1" w:rsidP="002E33FE">
      <w:pPr>
        <w:pStyle w:val="ListBullet"/>
      </w:pPr>
      <w:r w:rsidRPr="005D34C1">
        <w:rPr>
          <w:u w:val="single"/>
        </w:rPr>
        <w:t>Issue #51</w:t>
      </w:r>
      <w:r>
        <w:t>: Routing</w:t>
      </w:r>
    </w:p>
    <w:p w14:paraId="3CF04CFB" w14:textId="1FDBE1A8" w:rsidR="005D34C1" w:rsidRDefault="005D34C1" w:rsidP="002E33FE">
      <w:pPr>
        <w:pStyle w:val="ListBullet"/>
      </w:pPr>
      <w:r w:rsidRPr="005D34C1">
        <w:rPr>
          <w:u w:val="single"/>
        </w:rPr>
        <w:t>Issue #55</w:t>
      </w:r>
      <w:r>
        <w:t>: feat: disable transition¨</w:t>
      </w:r>
    </w:p>
    <w:p w14:paraId="4FD1F6AA" w14:textId="3F365A0A" w:rsidR="005D34C1" w:rsidRDefault="005D34C1" w:rsidP="002E33FE">
      <w:pPr>
        <w:pStyle w:val="ListBullet"/>
      </w:pPr>
      <w:r w:rsidRPr="005D34C1">
        <w:rPr>
          <w:u w:val="single"/>
        </w:rPr>
        <w:t>Issue #56</w:t>
      </w:r>
      <w:r>
        <w:t>: refactor: standardise arb</w:t>
      </w:r>
    </w:p>
    <w:p w14:paraId="77F1FAE7" w14:textId="63FD5E1F" w:rsidR="005D34C1" w:rsidRDefault="005D34C1" w:rsidP="002E33FE">
      <w:pPr>
        <w:pStyle w:val="ListBullet"/>
      </w:pPr>
      <w:r w:rsidRPr="005D34C1">
        <w:rPr>
          <w:u w:val="single"/>
        </w:rPr>
        <w:t>Issue #57</w:t>
      </w:r>
      <w:r>
        <w:t>: feat: text size</w:t>
      </w:r>
    </w:p>
    <w:p w14:paraId="3BEE12C1" w14:textId="641035F1" w:rsidR="005D34C1" w:rsidRDefault="005D34C1" w:rsidP="002E33FE">
      <w:pPr>
        <w:pStyle w:val="ListBullet"/>
      </w:pPr>
      <w:r w:rsidRPr="005D34C1">
        <w:rPr>
          <w:u w:val="single"/>
        </w:rPr>
        <w:t>Issue #58</w:t>
      </w:r>
      <w:r>
        <w:t xml:space="preserve">: feat semantic text components </w:t>
      </w:r>
    </w:p>
    <w:p w14:paraId="58804B6A" w14:textId="43C194EF" w:rsidR="005D34C1" w:rsidRDefault="005D34C1" w:rsidP="002E33FE">
      <w:pPr>
        <w:pStyle w:val="ListBullet"/>
      </w:pPr>
      <w:r w:rsidRPr="005D34C1">
        <w:rPr>
          <w:u w:val="single"/>
        </w:rPr>
        <w:t>Issue #64</w:t>
      </w:r>
      <w:r>
        <w:t>: feat: Confirm anomaly popup</w:t>
      </w:r>
    </w:p>
    <w:p w14:paraId="40131D27" w14:textId="7F8ADBE5" w:rsidR="005D34C1" w:rsidRDefault="005D34C1" w:rsidP="002E33FE">
      <w:pPr>
        <w:pStyle w:val="ListBullet"/>
      </w:pPr>
      <w:r w:rsidRPr="005D34C1">
        <w:rPr>
          <w:u w:val="single"/>
        </w:rPr>
        <w:t>Issue #74</w:t>
      </w:r>
      <w:r>
        <w:t>: Change the border rounding from 2 -&gt; 5</w:t>
      </w:r>
    </w:p>
    <w:p w14:paraId="0E100B0E" w14:textId="25F7B08B" w:rsidR="005D34C1" w:rsidRDefault="005D34C1" w:rsidP="002E33FE">
      <w:pPr>
        <w:pStyle w:val="ListBullet"/>
      </w:pPr>
      <w:r w:rsidRPr="005D34C1">
        <w:rPr>
          <w:u w:val="single"/>
        </w:rPr>
        <w:t>Issue #77</w:t>
      </w:r>
      <w:r>
        <w:t>: feat: Themes – Elevated button</w:t>
      </w:r>
    </w:p>
    <w:p w14:paraId="7E6A9B92" w14:textId="64823EDB" w:rsidR="005D34C1" w:rsidRPr="00551C26" w:rsidRDefault="005D34C1" w:rsidP="005D34C1">
      <w:pPr>
        <w:pStyle w:val="ListBullet"/>
      </w:pPr>
      <w:r w:rsidRPr="005D34C1">
        <w:rPr>
          <w:u w:val="single"/>
        </w:rPr>
        <w:t>Issue #7</w:t>
      </w:r>
      <w:r w:rsidRPr="005D34C1">
        <w:rPr>
          <w:u w:val="single"/>
        </w:rPr>
        <w:t>8</w:t>
      </w:r>
      <w:r>
        <w:t xml:space="preserve">: feat: Themes – </w:t>
      </w:r>
      <w:r>
        <w:t>Slider</w:t>
      </w:r>
    </w:p>
    <w:p w14:paraId="73B251EA" w14:textId="1C02AE13" w:rsidR="005D34C1" w:rsidRPr="00551C26" w:rsidRDefault="005D34C1" w:rsidP="005D34C1">
      <w:pPr>
        <w:pStyle w:val="ListBullet"/>
      </w:pPr>
      <w:r w:rsidRPr="005D34C1">
        <w:rPr>
          <w:u w:val="single"/>
        </w:rPr>
        <w:t>Issue #7</w:t>
      </w:r>
      <w:r w:rsidRPr="005D34C1">
        <w:rPr>
          <w:u w:val="single"/>
        </w:rPr>
        <w:t>9</w:t>
      </w:r>
      <w:r>
        <w:t xml:space="preserve">: feat: Themes – </w:t>
      </w:r>
      <w:proofErr w:type="spellStart"/>
      <w:r>
        <w:t>CircularProgressIndicator</w:t>
      </w:r>
      <w:proofErr w:type="spellEnd"/>
      <w:r>
        <w:t xml:space="preserve"> </w:t>
      </w:r>
    </w:p>
    <w:p w14:paraId="2DDCC228" w14:textId="0F3209E4" w:rsidR="005D34C1" w:rsidRPr="00551C26" w:rsidRDefault="005D34C1" w:rsidP="005D34C1">
      <w:pPr>
        <w:pStyle w:val="ListBullet"/>
      </w:pPr>
      <w:r w:rsidRPr="005D34C1">
        <w:rPr>
          <w:u w:val="single"/>
        </w:rPr>
        <w:t>Issue #80</w:t>
      </w:r>
      <w:r>
        <w:t xml:space="preserve">: feat: Themes – </w:t>
      </w:r>
      <w:r>
        <w:t>Text button theme</w:t>
      </w:r>
    </w:p>
    <w:p w14:paraId="131DEF1B" w14:textId="6D367C48" w:rsidR="005D34C1" w:rsidRDefault="005D34C1" w:rsidP="002E33FE">
      <w:pPr>
        <w:pStyle w:val="ListBullet"/>
      </w:pPr>
      <w:r w:rsidRPr="005D34C1">
        <w:rPr>
          <w:u w:val="single"/>
        </w:rPr>
        <w:t>Issue #8</w:t>
      </w:r>
      <w:r w:rsidRPr="005D34C1">
        <w:rPr>
          <w:u w:val="single"/>
        </w:rPr>
        <w:t>1</w:t>
      </w:r>
      <w:r w:rsidRPr="005D34C1">
        <w:rPr>
          <w:u w:val="single"/>
        </w:rPr>
        <w:t>:</w:t>
      </w:r>
      <w:r>
        <w:t xml:space="preserve"> feat: Themes –</w:t>
      </w:r>
      <w:r>
        <w:t xml:space="preserve"> Background theme</w:t>
      </w:r>
    </w:p>
    <w:p w14:paraId="77A6DDD2" w14:textId="20025FB7" w:rsidR="005D34C1" w:rsidRDefault="005D34C1" w:rsidP="002E33FE">
      <w:pPr>
        <w:pStyle w:val="ListBullet"/>
      </w:pPr>
      <w:r w:rsidRPr="005D34C1">
        <w:rPr>
          <w:u w:val="single"/>
        </w:rPr>
        <w:t>Issue #6</w:t>
      </w:r>
      <w:r>
        <w:t>: Implement a SOSI converter</w:t>
      </w:r>
    </w:p>
    <w:p w14:paraId="6F63D58F" w14:textId="77777777" w:rsidR="005D34C1" w:rsidRDefault="005D34C1" w:rsidP="002E33FE">
      <w:pPr>
        <w:pStyle w:val="ListBullet"/>
      </w:pPr>
      <w:r w:rsidRPr="005D34C1">
        <w:rPr>
          <w:u w:val="single"/>
        </w:rPr>
        <w:t>Issue #7</w:t>
      </w:r>
      <w:r>
        <w:t xml:space="preserve">: Add a way to find contrast and colour issues with images </w:t>
      </w:r>
    </w:p>
    <w:p w14:paraId="18899CF0" w14:textId="77777777" w:rsidR="005D34C1" w:rsidRDefault="005D34C1" w:rsidP="002E33FE">
      <w:pPr>
        <w:pStyle w:val="ListBullet"/>
        <w:sectPr w:rsidR="005D34C1" w:rsidSect="005D34C1">
          <w:type w:val="continuous"/>
          <w:pgSz w:w="11900" w:h="16840"/>
          <w:pgMar w:top="1417" w:right="1417" w:bottom="1417" w:left="1417" w:header="708" w:footer="708" w:gutter="0"/>
          <w:cols w:num="2" w:space="708"/>
          <w:docGrid w:linePitch="360"/>
        </w:sectPr>
      </w:pPr>
    </w:p>
    <w:p w14:paraId="3585C751" w14:textId="0D7625C3" w:rsidR="005D34C1" w:rsidRPr="00551C26" w:rsidRDefault="005D34C1" w:rsidP="002E33FE">
      <w:pPr>
        <w:pStyle w:val="ListBullet"/>
      </w:pPr>
      <w:r w:rsidRPr="005D34C1">
        <w:rPr>
          <w:u w:val="single"/>
        </w:rPr>
        <w:t>Issue #34</w:t>
      </w:r>
      <w:r>
        <w:t xml:space="preserve">: Setup l10n </w:t>
      </w:r>
    </w:p>
    <w:p w14:paraId="1944D19F" w14:textId="6FB497F8" w:rsidR="00A82126" w:rsidRPr="00551C26" w:rsidRDefault="008646C3" w:rsidP="00B265D9">
      <w:pPr>
        <w:pStyle w:val="Heading2"/>
      </w:pPr>
      <w:r w:rsidRPr="00551C26">
        <w:t>Incomplete Tasks:</w:t>
      </w:r>
    </w:p>
    <w:p w14:paraId="002A8BB2" w14:textId="544D85C8" w:rsidR="00A82126" w:rsidRDefault="00B265D9" w:rsidP="00A82126">
      <w:pPr>
        <w:pStyle w:val="ListBullet"/>
      </w:pPr>
      <w:r>
        <w:t>Issue #1: Implement report generation module</w:t>
      </w:r>
    </w:p>
    <w:p w14:paraId="17A5ED5A" w14:textId="5ACC6E69" w:rsidR="00B265D9" w:rsidRDefault="00B265D9" w:rsidP="00A82126">
      <w:pPr>
        <w:pStyle w:val="ListBullet"/>
      </w:pPr>
      <w:r>
        <w:t>Issue #2: Data ingest</w:t>
      </w:r>
    </w:p>
    <w:p w14:paraId="1EF5B064" w14:textId="325AB959" w:rsidR="00B265D9" w:rsidRPr="00551C26" w:rsidRDefault="00B265D9" w:rsidP="00A82126">
      <w:pPr>
        <w:pStyle w:val="ListBullet"/>
      </w:pPr>
      <w:r>
        <w:t>Issue #67: feat: side by side</w:t>
      </w:r>
    </w:p>
    <w:p w14:paraId="7B3DD15A" w14:textId="77777777" w:rsidR="00A82126" w:rsidRPr="00551C26" w:rsidRDefault="008646C3" w:rsidP="00A82126">
      <w:pPr>
        <w:pStyle w:val="Heading2"/>
      </w:pPr>
      <w:r w:rsidRPr="00551C26">
        <w:lastRenderedPageBreak/>
        <w:t>Stakeholder Feedback</w:t>
      </w:r>
      <w:r w:rsidR="00A82126" w:rsidRPr="00551C26">
        <w:t>:</w:t>
      </w:r>
    </w:p>
    <w:p w14:paraId="0D95518D" w14:textId="77777777" w:rsidR="00A82126" w:rsidRPr="00551C26" w:rsidRDefault="00A82126" w:rsidP="00A82126">
      <w:pPr>
        <w:pStyle w:val="Hjelpetekst"/>
      </w:pPr>
      <w:r w:rsidRPr="00551C26">
        <w:t>&lt;</w:t>
      </w:r>
      <w:r w:rsidR="008646C3" w:rsidRPr="00551C26">
        <w:t xml:space="preserve">Collected feedback from stakeholders given during the sprint review </w:t>
      </w:r>
      <w:proofErr w:type="gramStart"/>
      <w:r w:rsidR="008646C3" w:rsidRPr="00551C26">
        <w:t>meeting.</w:t>
      </w:r>
      <w:r w:rsidRPr="00551C26">
        <w:t>.</w:t>
      </w:r>
      <w:proofErr w:type="gramEnd"/>
      <w:r w:rsidRPr="00551C26">
        <w:t>&gt;</w:t>
      </w:r>
    </w:p>
    <w:p w14:paraId="346646A5" w14:textId="77777777" w:rsidR="00A82126" w:rsidRPr="00551C26" w:rsidRDefault="008646C3" w:rsidP="00A82126">
      <w:pPr>
        <w:pStyle w:val="Heading2"/>
      </w:pPr>
      <w:r w:rsidRPr="00551C26">
        <w:t>Areas for Improvement:</w:t>
      </w:r>
    </w:p>
    <w:p w14:paraId="52B0F92A" w14:textId="77777777" w:rsidR="00A82126" w:rsidRPr="00551C26" w:rsidRDefault="00A82126" w:rsidP="00A82126">
      <w:pPr>
        <w:pStyle w:val="Hjelpetekst"/>
      </w:pPr>
      <w:r w:rsidRPr="00551C26">
        <w:t>&lt;</w:t>
      </w:r>
      <w:r w:rsidR="008646C3" w:rsidRPr="00551C26">
        <w:t>Identified areas for improvement based on feedback and the team's own evaluation. Note: The focus here is on the product. Improvements in the team's internal processes are handled in the Sprint Retrospective</w:t>
      </w:r>
      <w:r w:rsidRPr="00551C26">
        <w:t>&gt;</w:t>
      </w:r>
    </w:p>
    <w:p w14:paraId="6A539633" w14:textId="77777777" w:rsidR="00A82126" w:rsidRPr="00551C26" w:rsidRDefault="008646C3" w:rsidP="008646C3">
      <w:pPr>
        <w:pStyle w:val="Heading2"/>
      </w:pPr>
      <w:r w:rsidRPr="00551C26">
        <w:t>Next Sprint:</w:t>
      </w:r>
    </w:p>
    <w:p w14:paraId="5D488B8A" w14:textId="418A5032" w:rsidR="00B265D9" w:rsidRPr="00551C26" w:rsidRDefault="00B265D9" w:rsidP="00B265D9">
      <w:r>
        <w:t xml:space="preserve">The </w:t>
      </w:r>
      <w:proofErr w:type="gramStart"/>
      <w:r>
        <w:t>main focus</w:t>
      </w:r>
      <w:proofErr w:type="gramEnd"/>
      <w:r>
        <w:t xml:space="preserve"> will be to create an MVP for the </w:t>
      </w:r>
      <w:r w:rsidR="009A20FA">
        <w:t>anomaly detection and tiler</w:t>
      </w:r>
      <w:r>
        <w:t>, where the basic features of the application should be present. That includes creating the basic frontend</w:t>
      </w:r>
      <w:r w:rsidR="009A20FA">
        <w:t xml:space="preserve"> </w:t>
      </w:r>
      <w:r>
        <w:t xml:space="preserve">with all different </w:t>
      </w:r>
      <w:r w:rsidR="009A20FA">
        <w:t>with</w:t>
      </w:r>
      <w:r>
        <w:t xml:space="preserve"> photo visualization (using photo tiles).</w:t>
      </w:r>
      <w:r w:rsidR="009A20FA">
        <w:t xml:space="preserve"> A basic form for image analysis should detect the easiest anomalies and be able to create a report on those. </w:t>
      </w:r>
      <w:r>
        <w:t xml:space="preserve">   </w:t>
      </w:r>
    </w:p>
    <w:p w14:paraId="19967D31" w14:textId="77777777" w:rsidR="00A82126" w:rsidRPr="00551C26" w:rsidRDefault="008646C3" w:rsidP="00A82126">
      <w:pPr>
        <w:pStyle w:val="Heading2"/>
      </w:pPr>
      <w:r w:rsidRPr="00551C26">
        <w:t>Sprint Goal</w:t>
      </w:r>
      <w:r w:rsidR="00A82126" w:rsidRPr="00551C26">
        <w:t>:</w:t>
      </w:r>
    </w:p>
    <w:p w14:paraId="3D4D7B8C" w14:textId="0F389F11" w:rsidR="00A82126" w:rsidRPr="00551C26" w:rsidRDefault="009A20FA" w:rsidP="009A20FA">
      <w:r>
        <w:t xml:space="preserve">Finish the MVP of the </w:t>
      </w:r>
      <w:r>
        <w:t>anomaly detection and tiler</w:t>
      </w:r>
    </w:p>
    <w:p w14:paraId="60896CEB" w14:textId="77777777" w:rsidR="00A82126" w:rsidRPr="00551C26" w:rsidRDefault="008646C3" w:rsidP="00A82126">
      <w:pPr>
        <w:pStyle w:val="Heading2"/>
      </w:pPr>
      <w:r w:rsidRPr="00551C26">
        <w:t>Tasks from the Product Backlog</w:t>
      </w:r>
      <w:r w:rsidR="00A82126" w:rsidRPr="00551C26">
        <w:t>:</w:t>
      </w:r>
    </w:p>
    <w:p w14:paraId="13246304" w14:textId="77777777" w:rsidR="00A82126" w:rsidRPr="00551C26" w:rsidRDefault="00A82126" w:rsidP="00A82126">
      <w:pPr>
        <w:pStyle w:val="Hjelpetekst"/>
      </w:pPr>
      <w:r w:rsidRPr="00551C26">
        <w:t>&lt;</w:t>
      </w:r>
      <w:r w:rsidR="008646C3" w:rsidRPr="00551C26">
        <w:t>List/show the current re-prioritized backlog from which the next sprint will be planned. Do not list the entire backlog, only tasks for the next approximately 2 sprints. Detailed planning of the next sprint should be done after this report</w:t>
      </w:r>
      <w:r w:rsidRPr="00551C26">
        <w:t>.&gt;</w:t>
      </w:r>
    </w:p>
    <w:p w14:paraId="75F75CA7" w14:textId="77777777" w:rsidR="002F58C7" w:rsidRPr="00551C26" w:rsidRDefault="002F58C7" w:rsidP="002F58C7">
      <w:pPr>
        <w:pStyle w:val="BodyText"/>
      </w:pPr>
    </w:p>
    <w:p w14:paraId="2DAA6875" w14:textId="77777777" w:rsidR="002F58C7" w:rsidRPr="00551C26" w:rsidRDefault="002F58C7" w:rsidP="002F58C7"/>
    <w:p w14:paraId="7D7618A8" w14:textId="77777777" w:rsidR="002F58C7" w:rsidRPr="00551C26" w:rsidRDefault="002F58C7" w:rsidP="002F58C7"/>
    <w:p w14:paraId="369CE22A" w14:textId="77777777" w:rsidR="002F58C7" w:rsidRPr="00551C26" w:rsidRDefault="002F58C7" w:rsidP="002F58C7"/>
    <w:sectPr w:rsidR="002F58C7" w:rsidRPr="00551C26" w:rsidSect="005D34C1">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8DA4" w14:textId="77777777" w:rsidR="002F0E61" w:rsidRDefault="002F0E61" w:rsidP="002F58C7">
      <w:r>
        <w:separator/>
      </w:r>
    </w:p>
  </w:endnote>
  <w:endnote w:type="continuationSeparator" w:id="0">
    <w:p w14:paraId="105F5832" w14:textId="77777777" w:rsidR="002F0E61" w:rsidRDefault="002F0E61"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7C25"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9AEAD1"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5B747" w14:textId="77777777" w:rsidR="002F0E61" w:rsidRDefault="002F0E61" w:rsidP="002F58C7">
      <w:r>
        <w:separator/>
      </w:r>
    </w:p>
  </w:footnote>
  <w:footnote w:type="continuationSeparator" w:id="0">
    <w:p w14:paraId="7BF1D657" w14:textId="77777777" w:rsidR="002F0E61" w:rsidRDefault="002F0E61"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9C25"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757A1506"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A62E2A"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6785825C"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4FC09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3"/>
  </w:num>
  <w:num w:numId="4" w16cid:durableId="14636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50"/>
    <w:rsid w:val="000B2DBB"/>
    <w:rsid w:val="00245E85"/>
    <w:rsid w:val="002C6CC0"/>
    <w:rsid w:val="002E0B20"/>
    <w:rsid w:val="002E33FE"/>
    <w:rsid w:val="002F0E61"/>
    <w:rsid w:val="002F58C7"/>
    <w:rsid w:val="00442250"/>
    <w:rsid w:val="004872E6"/>
    <w:rsid w:val="004B3BFF"/>
    <w:rsid w:val="004B53A2"/>
    <w:rsid w:val="004B5494"/>
    <w:rsid w:val="004E6532"/>
    <w:rsid w:val="00524391"/>
    <w:rsid w:val="00527BBF"/>
    <w:rsid w:val="00551C26"/>
    <w:rsid w:val="005814E6"/>
    <w:rsid w:val="005D34C1"/>
    <w:rsid w:val="008646C3"/>
    <w:rsid w:val="00935506"/>
    <w:rsid w:val="00962B7E"/>
    <w:rsid w:val="009A20FA"/>
    <w:rsid w:val="00A2574B"/>
    <w:rsid w:val="00A624A3"/>
    <w:rsid w:val="00A82126"/>
    <w:rsid w:val="00AA3BBE"/>
    <w:rsid w:val="00B265D9"/>
    <w:rsid w:val="00D73FFD"/>
    <w:rsid w:val="00DA70CD"/>
    <w:rsid w:val="00DB51A0"/>
    <w:rsid w:val="00DC1DD4"/>
    <w:rsid w:val="00DE670B"/>
    <w:rsid w:val="00E32232"/>
    <w:rsid w:val="00E84E71"/>
    <w:rsid w:val="00EA2F0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8968A"/>
  <w15:chartTrackingRefBased/>
  <w15:docId w15:val="{7373530F-1770-4D41-84CE-DF7532DB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contextualSpacing/>
    </w:pPr>
  </w:style>
  <w:style w:type="paragraph" w:customStyle="1" w:styleId="Hjelpetekst">
    <w:name w:val="Hjelpetekst"/>
    <w:basedOn w:val="BodyText"/>
    <w:qFormat/>
    <w:rsid w:val="00A82126"/>
    <w:rPr>
      <w:i/>
      <w:color w:val="3A7C22" w:themeColor="accent6"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gbe\Documents\Skoleaar_25_26\Semester_6\Bachelor\Bachelor-documentation\sprint_reviews\sprint_review_02.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sprint_review_02.dotx</Template>
  <TotalTime>52</TotalTime>
  <Pages>2</Pages>
  <Words>454</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signe</dc:creator>
  <cp:keywords/>
  <dc:description/>
  <cp:lastModifiedBy>Signe Berggren Ekern</cp:lastModifiedBy>
  <cp:revision>1</cp:revision>
  <dcterms:created xsi:type="dcterms:W3CDTF">2026-03-02T08:04:00Z</dcterms:created>
  <dcterms:modified xsi:type="dcterms:W3CDTF">2026-03-02T09:09:00Z</dcterms:modified>
</cp:coreProperties>
</file>