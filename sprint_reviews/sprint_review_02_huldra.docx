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C886" w14:textId="77777777"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p>
    <w:tbl>
      <w:tblPr>
        <w:tblStyle w:val="TableGrid"/>
        <w:tblW w:w="0" w:type="auto"/>
        <w:tblLook w:val="04A0" w:firstRow="1" w:lastRow="0" w:firstColumn="1" w:lastColumn="0" w:noHBand="0" w:noVBand="1"/>
      </w:tblPr>
      <w:tblGrid>
        <w:gridCol w:w="1714"/>
        <w:gridCol w:w="2392"/>
        <w:gridCol w:w="1313"/>
        <w:gridCol w:w="3637"/>
      </w:tblGrid>
      <w:tr w:rsidR="002F58C7" w:rsidRPr="00551C26" w14:paraId="75C36E8F" w14:textId="77777777" w:rsidTr="002F58C7">
        <w:trPr>
          <w:cantSplit/>
          <w:trHeight w:val="567"/>
        </w:trPr>
        <w:tc>
          <w:tcPr>
            <w:tcW w:w="1714" w:type="dxa"/>
          </w:tcPr>
          <w:p w14:paraId="4765AAE6" w14:textId="77777777" w:rsidR="002F58C7" w:rsidRPr="00551C26" w:rsidRDefault="008646C3" w:rsidP="002F58C7">
            <w:pPr>
              <w:pStyle w:val="MtedetaljerLable"/>
            </w:pPr>
            <w:r w:rsidRPr="00551C26">
              <w:t>Project</w:t>
            </w:r>
            <w:r w:rsidR="00A82126" w:rsidRPr="00551C26">
              <w:t>:</w:t>
            </w:r>
          </w:p>
        </w:tc>
        <w:tc>
          <w:tcPr>
            <w:tcW w:w="7342" w:type="dxa"/>
            <w:gridSpan w:val="3"/>
          </w:tcPr>
          <w:p w14:paraId="225A1AD0" w14:textId="0632495D" w:rsidR="002F58C7" w:rsidRPr="00551C26" w:rsidRDefault="00B56B9D" w:rsidP="002F58C7">
            <w:pPr>
              <w:pStyle w:val="BodyText"/>
            </w:pPr>
            <w:r>
              <w:t>SKAVL</w:t>
            </w:r>
          </w:p>
        </w:tc>
      </w:tr>
      <w:tr w:rsidR="002F58C7" w:rsidRPr="00551C26" w14:paraId="5EE04C66" w14:textId="77777777" w:rsidTr="002F58C7">
        <w:trPr>
          <w:cantSplit/>
          <w:trHeight w:val="567"/>
        </w:trPr>
        <w:tc>
          <w:tcPr>
            <w:tcW w:w="1714" w:type="dxa"/>
          </w:tcPr>
          <w:p w14:paraId="65754B59" w14:textId="77777777" w:rsidR="002F58C7" w:rsidRPr="00551C26" w:rsidRDefault="008646C3" w:rsidP="002F58C7">
            <w:pPr>
              <w:pStyle w:val="MtedetaljerLable"/>
            </w:pPr>
            <w:r w:rsidRPr="00551C26">
              <w:t>From</w:t>
            </w:r>
            <w:r w:rsidR="00A82126" w:rsidRPr="00551C26">
              <w:t xml:space="preserve"> dat</w:t>
            </w:r>
            <w:r w:rsidRPr="00551C26">
              <w:t>e</w:t>
            </w:r>
            <w:r w:rsidR="002F58C7" w:rsidRPr="00551C26">
              <w:t>:</w:t>
            </w:r>
          </w:p>
        </w:tc>
        <w:tc>
          <w:tcPr>
            <w:tcW w:w="2392" w:type="dxa"/>
          </w:tcPr>
          <w:p w14:paraId="5FD888A5" w14:textId="3F1DF74D" w:rsidR="002F58C7" w:rsidRPr="00551C26" w:rsidRDefault="00B56B9D" w:rsidP="002F58C7">
            <w:pPr>
              <w:pStyle w:val="BodyText"/>
            </w:pPr>
            <w:r>
              <w:t>0</w:t>
            </w:r>
            <w:r w:rsidR="003E7586">
              <w:t>3</w:t>
            </w:r>
            <w:r>
              <w:t>.02.2026</w:t>
            </w:r>
          </w:p>
        </w:tc>
        <w:tc>
          <w:tcPr>
            <w:tcW w:w="1313" w:type="dxa"/>
          </w:tcPr>
          <w:p w14:paraId="10FF10B0" w14:textId="77777777" w:rsidR="002F58C7" w:rsidRPr="00551C26" w:rsidRDefault="008646C3" w:rsidP="002F58C7">
            <w:pPr>
              <w:pStyle w:val="MtedetaljerLable"/>
            </w:pPr>
            <w:r w:rsidRPr="00551C26">
              <w:t>To</w:t>
            </w:r>
            <w:r w:rsidR="00A82126" w:rsidRPr="00551C26">
              <w:t xml:space="preserve"> dat</w:t>
            </w:r>
            <w:r w:rsidRPr="00551C26">
              <w:t>e</w:t>
            </w:r>
            <w:r w:rsidR="002F58C7" w:rsidRPr="00551C26">
              <w:t>:</w:t>
            </w:r>
          </w:p>
        </w:tc>
        <w:tc>
          <w:tcPr>
            <w:tcW w:w="3637" w:type="dxa"/>
          </w:tcPr>
          <w:p w14:paraId="242FF540" w14:textId="12CEAC6D" w:rsidR="002F58C7" w:rsidRPr="00551C26" w:rsidRDefault="00B56B9D" w:rsidP="002F58C7">
            <w:pPr>
              <w:pStyle w:val="BodyText"/>
            </w:pPr>
            <w:r>
              <w:t>16.02.2026</w:t>
            </w:r>
          </w:p>
        </w:tc>
      </w:tr>
    </w:tbl>
    <w:p w14:paraId="42AFAF07" w14:textId="77777777" w:rsidR="00E87FAA" w:rsidRPr="00551C26" w:rsidRDefault="00E87FAA" w:rsidP="00A82126">
      <w:pPr>
        <w:pStyle w:val="Hjelpetekst"/>
      </w:pPr>
    </w:p>
    <w:p w14:paraId="53D189F2" w14:textId="77777777" w:rsidR="00A82126" w:rsidRPr="00551C26" w:rsidRDefault="008646C3" w:rsidP="00A82126">
      <w:pPr>
        <w:pStyle w:val="Heading1"/>
      </w:pPr>
      <w:r w:rsidRPr="00551C26">
        <w:t>Sprint Goal:</w:t>
      </w:r>
    </w:p>
    <w:p w14:paraId="57CD56D9" w14:textId="1709454D" w:rsidR="00B56B9D" w:rsidRDefault="00B56B9D" w:rsidP="00B56B9D">
      <w:pPr>
        <w:pStyle w:val="ListBullet"/>
      </w:pPr>
      <w:r>
        <w:t>Create wireframes</w:t>
      </w:r>
    </w:p>
    <w:p w14:paraId="1400C156" w14:textId="409B62F5" w:rsidR="00B56B9D" w:rsidRDefault="00B56B9D" w:rsidP="00B56B9D">
      <w:pPr>
        <w:pStyle w:val="ListBullet"/>
      </w:pPr>
      <w:r>
        <w:t>Start writing on the main report</w:t>
      </w:r>
    </w:p>
    <w:p w14:paraId="556EDF54" w14:textId="491042E8" w:rsidR="00B56B9D" w:rsidRDefault="00B56B9D" w:rsidP="00B56B9D">
      <w:pPr>
        <w:pStyle w:val="ListBullet"/>
      </w:pPr>
      <w:r>
        <w:t>Decide on architecture</w:t>
      </w:r>
    </w:p>
    <w:p w14:paraId="2B18BA5F" w14:textId="39384907" w:rsidR="00B56B9D" w:rsidRDefault="00B56B9D" w:rsidP="00B56B9D">
      <w:pPr>
        <w:pStyle w:val="ListBullet"/>
      </w:pPr>
      <w:r>
        <w:t>Find the best framework and language for the application</w:t>
      </w:r>
    </w:p>
    <w:p w14:paraId="6EBBFECB" w14:textId="2FDDC170" w:rsidR="00B56B9D" w:rsidRDefault="00B56B9D" w:rsidP="00B56B9D">
      <w:pPr>
        <w:pStyle w:val="ListBullet"/>
      </w:pPr>
      <w:r>
        <w:t>Justify framework choice in the report</w:t>
      </w:r>
    </w:p>
    <w:p w14:paraId="26CC8CBE" w14:textId="24EE9B1B" w:rsidR="00B56B9D" w:rsidRPr="00551C26" w:rsidRDefault="00B56B9D" w:rsidP="00B56B9D">
      <w:pPr>
        <w:pStyle w:val="ListBullet"/>
      </w:pPr>
      <w:r>
        <w:t>Start work on coding the main application.</w:t>
      </w:r>
    </w:p>
    <w:p w14:paraId="3B661F58" w14:textId="77777777" w:rsidR="00B56B9D" w:rsidRPr="00551C26" w:rsidRDefault="00B56B9D" w:rsidP="00A82126">
      <w:pPr>
        <w:pStyle w:val="Hjelpetekst"/>
      </w:pPr>
    </w:p>
    <w:p w14:paraId="7EE4B8B0" w14:textId="77777777" w:rsidR="008646C3" w:rsidRPr="00551C26" w:rsidRDefault="008646C3" w:rsidP="008646C3">
      <w:pPr>
        <w:pStyle w:val="Heading2"/>
      </w:pPr>
      <w:r w:rsidRPr="00551C26">
        <w:t>Completed Tasks:</w:t>
      </w:r>
    </w:p>
    <w:p w14:paraId="303DF16D" w14:textId="2BB4C318" w:rsidR="00A82126" w:rsidRDefault="00B56B9D" w:rsidP="00A82126">
      <w:pPr>
        <w:pStyle w:val="ListBullet"/>
      </w:pPr>
      <w:r>
        <w:t>Found KPIs to rank applications</w:t>
      </w:r>
    </w:p>
    <w:p w14:paraId="1E1A9C1B" w14:textId="37C25A88" w:rsidR="00B56B9D" w:rsidRDefault="00B56B9D" w:rsidP="00A82126">
      <w:pPr>
        <w:pStyle w:val="ListBullet"/>
      </w:pPr>
      <w:r>
        <w:t>Performed analysis on frameworks</w:t>
      </w:r>
    </w:p>
    <w:p w14:paraId="4E3D63D6" w14:textId="4D5C1A7D" w:rsidR="00B56B9D" w:rsidRDefault="00B56B9D" w:rsidP="00A82126">
      <w:pPr>
        <w:pStyle w:val="ListBullet"/>
      </w:pPr>
      <w:r>
        <w:t>Wrote about 5-6k words on the main report</w:t>
      </w:r>
    </w:p>
    <w:p w14:paraId="47CB5873" w14:textId="5CD15757" w:rsidR="00B56B9D" w:rsidRDefault="00B56B9D" w:rsidP="00A82126">
      <w:pPr>
        <w:pStyle w:val="ListBullet"/>
      </w:pPr>
      <w:r>
        <w:t>Wireframes roughly done</w:t>
      </w:r>
    </w:p>
    <w:p w14:paraId="24988D04" w14:textId="0EC1DCF6" w:rsidR="00B56B9D" w:rsidRDefault="00B56B9D" w:rsidP="00A82126">
      <w:pPr>
        <w:pStyle w:val="ListBullet"/>
      </w:pPr>
      <w:r>
        <w:t>Github repos created</w:t>
      </w:r>
    </w:p>
    <w:p w14:paraId="75703BEC" w14:textId="258970CB" w:rsidR="00B56B9D" w:rsidRPr="00551C26" w:rsidRDefault="00B56B9D">
      <w:pPr>
        <w:pStyle w:val="ListBullet"/>
      </w:pPr>
      <w:r>
        <w:t>Main application outline created.</w:t>
      </w:r>
    </w:p>
    <w:p w14:paraId="53639D1E" w14:textId="77777777" w:rsidR="00A82126" w:rsidRPr="00551C26" w:rsidRDefault="008646C3" w:rsidP="008646C3">
      <w:pPr>
        <w:pStyle w:val="Heading2"/>
      </w:pPr>
      <w:r w:rsidRPr="00551C26">
        <w:t>Incomplete Tasks:</w:t>
      </w:r>
    </w:p>
    <w:p w14:paraId="2B75BCFB" w14:textId="206BF547" w:rsidR="002210E2" w:rsidRDefault="002210E2" w:rsidP="002210E2">
      <w:pPr>
        <w:pStyle w:val="ListBullet"/>
      </w:pPr>
      <w:hyperlink r:id="rId7" w:history="1">
        <w:r w:rsidRPr="002210E2">
          <w:rPr>
            <w:rStyle w:val="Hyperlink"/>
          </w:rPr>
          <w:t>Justify framework choice in the report</w:t>
        </w:r>
      </w:hyperlink>
      <w:r>
        <w:t xml:space="preserve"> </w:t>
      </w:r>
    </w:p>
    <w:p w14:paraId="69416C23" w14:textId="751374D5" w:rsidR="002210E2" w:rsidRDefault="002210E2" w:rsidP="002210E2">
      <w:pPr>
        <w:pStyle w:val="ListBullet"/>
        <w:numPr>
          <w:ilvl w:val="0"/>
          <w:numId w:val="0"/>
        </w:numPr>
      </w:pPr>
      <w:r>
        <w:tab/>
        <w:t xml:space="preserve">There’s lots of frameworks to choose from so it’s a lot of work. We </w:t>
      </w:r>
      <w:r>
        <w:tab/>
        <w:t>underestimated how burnt out we would be from writing reports for a month.</w:t>
      </w:r>
    </w:p>
    <w:p w14:paraId="100C7509" w14:textId="33223132" w:rsidR="00A82126" w:rsidRDefault="002210E2" w:rsidP="00A82126">
      <w:pPr>
        <w:pStyle w:val="ListBullet"/>
      </w:pPr>
      <w:hyperlink r:id="rId8" w:history="1">
        <w:r w:rsidRPr="002210E2">
          <w:rPr>
            <w:rStyle w:val="Hyperlink"/>
          </w:rPr>
          <w:t>Find sources for claims about frameworks</w:t>
        </w:r>
      </w:hyperlink>
    </w:p>
    <w:p w14:paraId="4D710192" w14:textId="5F43002A" w:rsidR="002210E2" w:rsidRDefault="002210E2" w:rsidP="002210E2">
      <w:pPr>
        <w:pStyle w:val="ListBullet"/>
        <w:numPr>
          <w:ilvl w:val="0"/>
          <w:numId w:val="0"/>
        </w:numPr>
      </w:pPr>
      <w:r>
        <w:tab/>
        <w:t xml:space="preserve">Theres lots of sources for frameworks, we need to find reliable ones for use in the </w:t>
      </w:r>
      <w:r>
        <w:tab/>
        <w:t>thesis report. Goes back to burn out, too much report writing.</w:t>
      </w:r>
    </w:p>
    <w:p w14:paraId="7B68ABA0" w14:textId="39238E69" w:rsidR="002210E2" w:rsidRPr="00551C26" w:rsidRDefault="002210E2" w:rsidP="00A82126">
      <w:pPr>
        <w:pStyle w:val="ListBullet"/>
      </w:pPr>
    </w:p>
    <w:p w14:paraId="1D3BB522" w14:textId="3A86E9A5" w:rsidR="002210E2" w:rsidRDefault="008646C3" w:rsidP="00A15601">
      <w:pPr>
        <w:pStyle w:val="Heading2"/>
      </w:pPr>
      <w:r w:rsidRPr="00551C26">
        <w:t>Stakeholder Feedback</w:t>
      </w:r>
      <w:r w:rsidR="00A82126" w:rsidRPr="00551C26">
        <w:t>:</w:t>
      </w:r>
    </w:p>
    <w:p w14:paraId="59FC00A9" w14:textId="533138BE" w:rsidR="00A15601" w:rsidRPr="00551C26" w:rsidRDefault="00A15601" w:rsidP="00A15601">
      <w:pPr>
        <w:pStyle w:val="Hjelpetekst"/>
      </w:pPr>
      <w:r>
        <w:rPr>
          <w:i w:val="0"/>
          <w:iCs/>
          <w:color w:val="auto"/>
        </w:rPr>
        <w:t>Because of sickness and time constraints we never managed to get a meeting with stakeholder. We will revisit these issues in the next sprint review.</w:t>
      </w:r>
    </w:p>
    <w:p w14:paraId="6DA12457" w14:textId="77777777" w:rsidR="00A15601" w:rsidRPr="00A15601" w:rsidRDefault="00A15601" w:rsidP="00A15601">
      <w:pPr>
        <w:pStyle w:val="BodyText"/>
      </w:pPr>
    </w:p>
    <w:p w14:paraId="07F9AEA0" w14:textId="77777777" w:rsidR="00A82126" w:rsidRPr="00551C26" w:rsidRDefault="008646C3" w:rsidP="00A82126">
      <w:pPr>
        <w:pStyle w:val="Heading2"/>
      </w:pPr>
      <w:r w:rsidRPr="00551C26">
        <w:lastRenderedPageBreak/>
        <w:t>Areas for Improvement:</w:t>
      </w:r>
    </w:p>
    <w:p w14:paraId="08EEB78E" w14:textId="46CC0D7A" w:rsidR="008C3D76" w:rsidRPr="00551C26" w:rsidRDefault="000876C3" w:rsidP="00A82126">
      <w:pPr>
        <w:pStyle w:val="Hjelpetekst"/>
      </w:pPr>
      <w:r>
        <w:rPr>
          <w:i w:val="0"/>
          <w:iCs/>
          <w:color w:val="auto"/>
        </w:rPr>
        <w:t>It is still very early in the development process for improvements, however, we did finalize all of the architecture questions and are finally satisfied we’ve found the correct one.</w:t>
      </w:r>
    </w:p>
    <w:p w14:paraId="52038F5E" w14:textId="77777777" w:rsidR="00A82126" w:rsidRPr="00551C26" w:rsidRDefault="008646C3" w:rsidP="008646C3">
      <w:pPr>
        <w:pStyle w:val="Heading2"/>
      </w:pPr>
      <w:r w:rsidRPr="00551C26">
        <w:t>Next Sprint:</w:t>
      </w:r>
    </w:p>
    <w:p w14:paraId="2B973FA1" w14:textId="5E2D201E" w:rsidR="00A15601" w:rsidRPr="00551C26" w:rsidRDefault="000876C3" w:rsidP="00A82126">
      <w:pPr>
        <w:pStyle w:val="Hjelpetekst"/>
      </w:pPr>
      <w:r>
        <w:rPr>
          <w:i w:val="0"/>
          <w:iCs/>
          <w:color w:val="auto"/>
        </w:rPr>
        <w:t>Next sprint we expect to start coding, hopefully we will have the time and health to perform a proper sprint review and retrospective</w:t>
      </w:r>
    </w:p>
    <w:p w14:paraId="2D129035" w14:textId="77777777" w:rsidR="00A82126" w:rsidRPr="00551C26" w:rsidRDefault="008646C3" w:rsidP="00A82126">
      <w:pPr>
        <w:pStyle w:val="Heading2"/>
      </w:pPr>
      <w:r w:rsidRPr="00551C26">
        <w:t>Sprint Goal</w:t>
      </w:r>
      <w:r w:rsidR="00A82126" w:rsidRPr="00551C26">
        <w:t>:</w:t>
      </w:r>
    </w:p>
    <w:p w14:paraId="1639B94F" w14:textId="5862E374" w:rsidR="00C91F7B" w:rsidRDefault="00C91F7B" w:rsidP="00A82126">
      <w:pPr>
        <w:pStyle w:val="Hjelpetekst"/>
      </w:pPr>
      <w:r>
        <w:rPr>
          <w:i w:val="0"/>
          <w:iCs/>
          <w:color w:val="auto"/>
        </w:rPr>
        <w:t>The goal next sprint is to get well and truly started coding and getting a basic application with the look and feel we’re after. The design elements should be 80% finished at least, where colour, look, icons and similar has been determined. We want most of the application framework to be finished, so that its easy to add more in the coming sprints.</w:t>
      </w:r>
    </w:p>
    <w:p w14:paraId="66DB498A" w14:textId="77777777" w:rsidR="00C91F7B" w:rsidRPr="00551C26" w:rsidRDefault="00C91F7B" w:rsidP="00A82126">
      <w:pPr>
        <w:pStyle w:val="Hjelpetekst"/>
      </w:pPr>
    </w:p>
    <w:p w14:paraId="0F52BD04" w14:textId="77777777" w:rsidR="00A82126" w:rsidRPr="00551C26" w:rsidRDefault="008646C3" w:rsidP="00A82126">
      <w:pPr>
        <w:pStyle w:val="Heading2"/>
      </w:pPr>
      <w:r w:rsidRPr="00551C26">
        <w:t>Tasks from the Product Backlog</w:t>
      </w:r>
      <w:r w:rsidR="00A82126" w:rsidRPr="00551C26">
        <w:t>:</w:t>
      </w:r>
    </w:p>
    <w:p w14:paraId="0D079A8E" w14:textId="77777777" w:rsidR="00C91F7B" w:rsidRDefault="00C91F7B" w:rsidP="00B64A87">
      <w:pPr>
        <w:pStyle w:val="ListBullet"/>
      </w:pPr>
      <w:hyperlink r:id="rId9" w:history="1">
        <w:r w:rsidRPr="00C91F7B">
          <w:rPr>
            <w:rStyle w:val="Hyperlink"/>
          </w:rPr>
          <w:t>Issue #19: Welcome screen</w:t>
        </w:r>
      </w:hyperlink>
    </w:p>
    <w:p w14:paraId="54D1D7CB" w14:textId="77777777" w:rsidR="00C91F7B" w:rsidRDefault="00C91F7B" w:rsidP="00B64A87">
      <w:pPr>
        <w:pStyle w:val="ListBullet"/>
      </w:pPr>
      <w:hyperlink r:id="rId10" w:history="1">
        <w:r w:rsidRPr="00C91F7B">
          <w:rPr>
            <w:rStyle w:val="Hyperlink"/>
          </w:rPr>
          <w:t>Issue #21: New project page</w:t>
        </w:r>
      </w:hyperlink>
    </w:p>
    <w:p w14:paraId="1C329E70" w14:textId="77777777" w:rsidR="00C91F7B" w:rsidRDefault="00C91F7B" w:rsidP="00B64A87">
      <w:pPr>
        <w:pStyle w:val="ListBullet"/>
      </w:pPr>
      <w:hyperlink r:id="rId11" w:history="1">
        <w:r w:rsidRPr="00C91F7B">
          <w:rPr>
            <w:rStyle w:val="Hyperlink"/>
          </w:rPr>
          <w:t>Issue #25: Top bar</w:t>
        </w:r>
      </w:hyperlink>
    </w:p>
    <w:p w14:paraId="35B740E1" w14:textId="77777777" w:rsidR="00E87FAA" w:rsidRDefault="00C91F7B" w:rsidP="00E87FAA">
      <w:pPr>
        <w:pStyle w:val="ListBullet"/>
      </w:pPr>
      <w:hyperlink r:id="rId12" w:history="1">
        <w:r w:rsidRPr="00C91F7B">
          <w:rPr>
            <w:rStyle w:val="Hyperlink"/>
          </w:rPr>
          <w:t>Issue #43: Settings page</w:t>
        </w:r>
      </w:hyperlink>
    </w:p>
    <w:p w14:paraId="6921676B" w14:textId="1C93B6A3" w:rsidR="00E87FAA" w:rsidRDefault="00E87FAA" w:rsidP="00E87FAA">
      <w:pPr>
        <w:pStyle w:val="ListBullet"/>
      </w:pPr>
      <w:hyperlink r:id="rId13" w:history="1">
        <w:r w:rsidRPr="00E87FAA">
          <w:rPr>
            <w:rStyle w:val="Hyperlink"/>
          </w:rPr>
          <w:t>Issue #39</w:t>
        </w:r>
        <w:r>
          <w:rPr>
            <w:rStyle w:val="Hyperlink"/>
          </w:rPr>
          <w:t>:</w:t>
        </w:r>
        <w:r w:rsidRPr="00E87FAA">
          <w:rPr>
            <w:rStyle w:val="Hyperlink"/>
          </w:rPr>
          <w:t xml:space="preserve"> Adding localization</w:t>
        </w:r>
      </w:hyperlink>
    </w:p>
    <w:p w14:paraId="622A519E" w14:textId="08674B43" w:rsidR="00E87FAA" w:rsidRDefault="00E87FAA" w:rsidP="00E87FAA">
      <w:pPr>
        <w:pStyle w:val="ListBullet"/>
      </w:pPr>
      <w:hyperlink r:id="rId14" w:history="1">
        <w:r w:rsidRPr="00E87FAA">
          <w:rPr>
            <w:rStyle w:val="Hyperlink"/>
          </w:rPr>
          <w:t>Issue #34</w:t>
        </w:r>
        <w:r>
          <w:rPr>
            <w:rStyle w:val="Hyperlink"/>
          </w:rPr>
          <w:t>:</w:t>
        </w:r>
        <w:r w:rsidRPr="00E87FAA">
          <w:rPr>
            <w:rStyle w:val="Hyperlink"/>
          </w:rPr>
          <w:t xml:space="preserve"> Setup localization</w:t>
        </w:r>
      </w:hyperlink>
    </w:p>
    <w:p w14:paraId="08C6BD65" w14:textId="7DBEF28C" w:rsidR="002F58C7" w:rsidRPr="00551C26" w:rsidRDefault="00E87FAA" w:rsidP="00E87FAA">
      <w:pPr>
        <w:pStyle w:val="ListBullet"/>
      </w:pPr>
      <w:hyperlink r:id="rId15" w:history="1">
        <w:r w:rsidRPr="00E87FAA">
          <w:rPr>
            <w:rStyle w:val="Hyperlink"/>
          </w:rPr>
          <w:t>Issue #54</w:t>
        </w:r>
        <w:r>
          <w:rPr>
            <w:rStyle w:val="Hyperlink"/>
          </w:rPr>
          <w:t>:</w:t>
        </w:r>
        <w:r w:rsidRPr="00E87FAA">
          <w:rPr>
            <w:rStyle w:val="Hyperlink"/>
          </w:rPr>
          <w:t xml:space="preserve"> Theme </w:t>
        </w:r>
      </w:hyperlink>
      <w:r w:rsidR="00C91F7B">
        <w:t xml:space="preserve"> </w:t>
      </w:r>
    </w:p>
    <w:p w14:paraId="4B5C86F6" w14:textId="77777777" w:rsidR="002F58C7" w:rsidRPr="00551C26" w:rsidRDefault="002F58C7" w:rsidP="002F58C7"/>
    <w:p w14:paraId="37B258D8" w14:textId="77777777" w:rsidR="002F58C7" w:rsidRPr="00551C26" w:rsidRDefault="002F58C7" w:rsidP="002F58C7"/>
    <w:p w14:paraId="50072944" w14:textId="77777777" w:rsidR="002F58C7" w:rsidRPr="00551C26" w:rsidRDefault="002F58C7" w:rsidP="002F58C7"/>
    <w:sectPr w:rsidR="002F58C7" w:rsidRPr="00551C26" w:rsidSect="00245E85">
      <w:headerReference w:type="default" r:id="rId16"/>
      <w:footerReference w:type="default" r:id="rId1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81291" w14:textId="77777777" w:rsidR="0027266D" w:rsidRDefault="0027266D" w:rsidP="002F58C7">
      <w:r>
        <w:separator/>
      </w:r>
    </w:p>
  </w:endnote>
  <w:endnote w:type="continuationSeparator" w:id="0">
    <w:p w14:paraId="22574067" w14:textId="77777777" w:rsidR="0027266D" w:rsidRDefault="0027266D"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0BE0"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3A51C6"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6460" w14:textId="77777777" w:rsidR="0027266D" w:rsidRDefault="0027266D" w:rsidP="002F58C7">
      <w:r>
        <w:separator/>
      </w:r>
    </w:p>
  </w:footnote>
  <w:footnote w:type="continuationSeparator" w:id="0">
    <w:p w14:paraId="14A4B27B" w14:textId="77777777" w:rsidR="0027266D" w:rsidRDefault="0027266D"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69A9"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1DA85FF3"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54B19F"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5F75A1CD"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DAA3B3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3"/>
  </w:num>
  <w:num w:numId="4" w16cid:durableId="14636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9D"/>
    <w:rsid w:val="000876C3"/>
    <w:rsid w:val="000B2DBB"/>
    <w:rsid w:val="002210E2"/>
    <w:rsid w:val="00245E85"/>
    <w:rsid w:val="0027266D"/>
    <w:rsid w:val="002C6CC0"/>
    <w:rsid w:val="002E0B20"/>
    <w:rsid w:val="002F58C7"/>
    <w:rsid w:val="00347E21"/>
    <w:rsid w:val="003E7586"/>
    <w:rsid w:val="004872E6"/>
    <w:rsid w:val="004B3BFF"/>
    <w:rsid w:val="004B53A2"/>
    <w:rsid w:val="004B5494"/>
    <w:rsid w:val="004E6532"/>
    <w:rsid w:val="00524391"/>
    <w:rsid w:val="00527BBF"/>
    <w:rsid w:val="00551C26"/>
    <w:rsid w:val="00575DB8"/>
    <w:rsid w:val="005814E6"/>
    <w:rsid w:val="007B08DA"/>
    <w:rsid w:val="008646C3"/>
    <w:rsid w:val="008C3D76"/>
    <w:rsid w:val="00935506"/>
    <w:rsid w:val="00962B7E"/>
    <w:rsid w:val="00A15601"/>
    <w:rsid w:val="00A2574B"/>
    <w:rsid w:val="00A624A3"/>
    <w:rsid w:val="00A82126"/>
    <w:rsid w:val="00B56B9D"/>
    <w:rsid w:val="00C0724C"/>
    <w:rsid w:val="00C775EF"/>
    <w:rsid w:val="00C91F7B"/>
    <w:rsid w:val="00D73FFD"/>
    <w:rsid w:val="00DA70CD"/>
    <w:rsid w:val="00DC1DD4"/>
    <w:rsid w:val="00E02F67"/>
    <w:rsid w:val="00E32232"/>
    <w:rsid w:val="00E84E71"/>
    <w:rsid w:val="00E87FAA"/>
    <w:rsid w:val="00EA2F0D"/>
    <w:rsid w:val="00F2283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40D42"/>
  <w15:chartTrackingRefBased/>
  <w15:docId w15:val="{9893946A-BFA7-47D2-80DB-FB781CB3B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contextualSpacing/>
    </w:pPr>
  </w:style>
  <w:style w:type="paragraph" w:customStyle="1" w:styleId="Hjelpetekst">
    <w:name w:val="Hjelpetekst"/>
    <w:basedOn w:val="BodyText"/>
    <w:qFormat/>
    <w:rsid w:val="00A82126"/>
    <w:rPr>
      <w:i/>
      <w:color w:val="3A7C22" w:themeColor="accent6" w:themeShade="BF"/>
    </w:rPr>
  </w:style>
  <w:style w:type="character" w:styleId="Hyperlink">
    <w:name w:val="Hyperlink"/>
    <w:basedOn w:val="DefaultParagraphFont"/>
    <w:uiPriority w:val="99"/>
    <w:unhideWhenUsed/>
    <w:rsid w:val="002210E2"/>
    <w:rPr>
      <w:color w:val="467886" w:themeColor="hyperlink"/>
      <w:u w:val="single"/>
    </w:rPr>
  </w:style>
  <w:style w:type="character" w:styleId="UnresolvedMention">
    <w:name w:val="Unresolved Mention"/>
    <w:basedOn w:val="DefaultParagraphFont"/>
    <w:uiPriority w:val="99"/>
    <w:semiHidden/>
    <w:unhideWhenUsed/>
    <w:rsid w:val="00221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rgs/NTNUFrokostklubben/projects/4/views/4?pane=issue&amp;itemId=155501562&amp;issue=NTNUFrokostklubben%7CSKAVL%7C17" TargetMode="External"/><Relationship Id="rId13" Type="http://schemas.openxmlformats.org/officeDocument/2006/relationships/hyperlink" Target="https://github.com/orgs/NTNUFrokostklubben/projects/4/views/4?pane=issue&amp;itemId=161258983&amp;issue=NTNUFrokostklubben%7CSKAVL%7C3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rgs/NTNUFrokostklubben/projects/4/views/4?pane=issue&amp;itemId=155004580&amp;issue=NTNUFrokostklubben%7CBachelor-documentation%7C44" TargetMode="External"/><Relationship Id="rId12" Type="http://schemas.openxmlformats.org/officeDocument/2006/relationships/hyperlink" Target="https://github.com/orgs/NTNUFrokostklubben/projects/4/views/4?pane=issue&amp;itemId=157412845&amp;issue=NTNUFrokostklubben%7CSKAVL%7C4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rgs/NTNUFrokostklubben/projects/4/views/4?pane=issue&amp;itemId=156265589&amp;issue=NTNUFrokostklubben%7CSKAVL%7C25" TargetMode="External"/><Relationship Id="rId5" Type="http://schemas.openxmlformats.org/officeDocument/2006/relationships/footnotes" Target="footnotes.xml"/><Relationship Id="rId15" Type="http://schemas.openxmlformats.org/officeDocument/2006/relationships/hyperlink" Target="https://github.com/orgs/NTNUFrokostklubben/projects/4/views/4?pane=issue&amp;itemId=158019930&amp;issue=NTNUFrokostklubben%7CSKAVL%7C54" TargetMode="External"/><Relationship Id="rId10" Type="http://schemas.openxmlformats.org/officeDocument/2006/relationships/hyperlink" Target="https://github.com/orgs/NTNUFrokostklubben/projects/4/views/4?pane=issue&amp;itemId=156252408&amp;issue=NTNUFrokostklubben%7CSKAVL%7C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orgs/NTNUFrokostklubben/projects/4/views/4?pane=issue&amp;itemId=156251894&amp;issue=NTNUFrokostklubben%7CSKAVL%7C19" TargetMode="External"/><Relationship Id="rId14" Type="http://schemas.openxmlformats.org/officeDocument/2006/relationships/hyperlink" Target="https://github.com/orgs/NTNUFrokostklubben/projects/4/views/4?pane=issue&amp;itemId=161258839&amp;issue=NTNUFrokostklubben%7CSKAVL%7C3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me\Downloads\Sprint%20review-statusrapport-eng.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 review-statusrapport-eng.dotx</Template>
  <TotalTime>58</TotalTime>
  <Pages>2</Pages>
  <Words>526</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Oksavik</dc:creator>
  <cp:keywords/>
  <dc:description/>
  <cp:lastModifiedBy>Signe Berggren Ekern</cp:lastModifiedBy>
  <cp:revision>3</cp:revision>
  <dcterms:created xsi:type="dcterms:W3CDTF">2026-02-13T11:21:00Z</dcterms:created>
  <dcterms:modified xsi:type="dcterms:W3CDTF">2026-04-22T07:53:00Z</dcterms:modified>
</cp:coreProperties>
</file>