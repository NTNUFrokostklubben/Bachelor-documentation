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D2E" w14:textId="34635AAC" w:rsidR="00935506" w:rsidRPr="00AA729C" w:rsidRDefault="002F58C7" w:rsidP="002F58C7">
      <w:pPr>
        <w:pStyle w:val="Title"/>
        <w:rPr>
          <w:rFonts w:ascii="Verdana" w:hAnsi="Verdana"/>
          <w:sz w:val="40"/>
          <w:szCs w:val="44"/>
        </w:rPr>
      </w:pPr>
      <w:r w:rsidRPr="00AA729C">
        <w:rPr>
          <w:rFonts w:ascii="Verdana" w:hAnsi="Verdana"/>
          <w:sz w:val="40"/>
          <w:szCs w:val="44"/>
        </w:rPr>
        <w:t>Møte</w:t>
      </w:r>
      <w:r w:rsidR="00AA729C" w:rsidRPr="00AA729C">
        <w:rPr>
          <w:rFonts w:ascii="Verdana" w:hAnsi="Verdana"/>
          <w:sz w:val="40"/>
          <w:szCs w:val="44"/>
        </w:rPr>
        <w:t>innkalling</w:t>
      </w:r>
      <w:r w:rsidR="00AA729C">
        <w:rPr>
          <w:rFonts w:ascii="Verdana" w:hAnsi="Verdana"/>
          <w:sz w:val="40"/>
          <w:szCs w:val="44"/>
        </w:rPr>
        <w:t>/referat</w:t>
      </w:r>
      <w:r w:rsidR="00AA729C" w:rsidRPr="00AA729C">
        <w:rPr>
          <w:rFonts w:ascii="Verdana" w:hAnsi="Verdana"/>
          <w:sz w:val="40"/>
          <w:szCs w:val="4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2039"/>
        <w:gridCol w:w="1219"/>
        <w:gridCol w:w="2098"/>
        <w:gridCol w:w="2060"/>
      </w:tblGrid>
      <w:tr w:rsidR="00373302" w:rsidRPr="00AA729C" w14:paraId="37814890" w14:textId="752C039D" w:rsidTr="00373302">
        <w:trPr>
          <w:cantSplit/>
          <w:trHeight w:val="567"/>
        </w:trPr>
        <w:tc>
          <w:tcPr>
            <w:tcW w:w="1640" w:type="dxa"/>
          </w:tcPr>
          <w:p w14:paraId="4C445D49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Tilstede:</w:t>
            </w:r>
          </w:p>
        </w:tc>
        <w:tc>
          <w:tcPr>
            <w:tcW w:w="7416" w:type="dxa"/>
            <w:gridSpan w:val="4"/>
          </w:tcPr>
          <w:p w14:paraId="1F528597" w14:textId="32A5B2B8" w:rsidR="00373302" w:rsidRPr="004F6A18" w:rsidRDefault="00373302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Bjørge Stavik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Turid Elde</w:t>
            </w:r>
            <w:r>
              <w:rPr>
                <w:rFonts w:ascii="Verdana" w:hAnsi="Verdana"/>
                <w:sz w:val="16"/>
                <w:szCs w:val="16"/>
              </w:rPr>
              <w:br/>
              <w:t xml:space="preserve">Sander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br/>
              <w:t xml:space="preserve">Jonas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Riisøen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Land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="001E2A2D" w:rsidRPr="001E2A2D">
              <w:rPr>
                <w:rFonts w:ascii="Verdana" w:hAnsi="Verdana"/>
                <w:sz w:val="16"/>
                <w:szCs w:val="16"/>
              </w:rPr>
              <w:t xml:space="preserve">Espen </w:t>
            </w:r>
            <w:proofErr w:type="spellStart"/>
            <w:r w:rsidR="001E2A2D" w:rsidRPr="001E2A2D">
              <w:rPr>
                <w:rFonts w:ascii="Verdana" w:hAnsi="Verdana"/>
                <w:sz w:val="16"/>
                <w:szCs w:val="16"/>
              </w:rPr>
              <w:t>Haugaa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br/>
              <w:t>Saleh Abdel-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Afou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Alaliyat</w:t>
            </w:r>
            <w:proofErr w:type="spellEnd"/>
          </w:p>
        </w:tc>
      </w:tr>
      <w:tr w:rsidR="00373302" w:rsidRPr="00AA729C" w14:paraId="24D79082" w14:textId="3BDBC6AD" w:rsidTr="00373302">
        <w:trPr>
          <w:cantSplit/>
          <w:trHeight w:val="567"/>
        </w:trPr>
        <w:tc>
          <w:tcPr>
            <w:tcW w:w="1640" w:type="dxa"/>
          </w:tcPr>
          <w:p w14:paraId="75C97D92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Forfall:</w:t>
            </w:r>
          </w:p>
        </w:tc>
        <w:tc>
          <w:tcPr>
            <w:tcW w:w="7416" w:type="dxa"/>
            <w:gridSpan w:val="4"/>
          </w:tcPr>
          <w:p w14:paraId="322A2EF5" w14:textId="68FB63D4" w:rsidR="00373302" w:rsidRDefault="001E2A2D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6"/>
                <w:szCs w:val="16"/>
              </w:rPr>
              <w:t>Michael Ivar Tangeraas</w:t>
            </w:r>
          </w:p>
        </w:tc>
      </w:tr>
      <w:tr w:rsidR="00373302" w:rsidRPr="00AA729C" w14:paraId="2C558248" w14:textId="175848A5" w:rsidTr="00373302">
        <w:trPr>
          <w:cantSplit/>
          <w:trHeight w:val="567"/>
        </w:trPr>
        <w:tc>
          <w:tcPr>
            <w:tcW w:w="1640" w:type="dxa"/>
          </w:tcPr>
          <w:p w14:paraId="7CCF9F98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Kopi til:</w:t>
            </w:r>
          </w:p>
        </w:tc>
        <w:tc>
          <w:tcPr>
            <w:tcW w:w="7416" w:type="dxa"/>
            <w:gridSpan w:val="4"/>
          </w:tcPr>
          <w:p w14:paraId="403391D8" w14:textId="2125249C" w:rsidR="00373302" w:rsidRPr="00AA729C" w:rsidRDefault="00E05B0A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1DA09278" w14:textId="156EE2B0" w:rsidTr="00373302">
        <w:trPr>
          <w:cantSplit/>
          <w:trHeight w:val="567"/>
        </w:trPr>
        <w:tc>
          <w:tcPr>
            <w:tcW w:w="1640" w:type="dxa"/>
          </w:tcPr>
          <w:p w14:paraId="7388872E" w14:textId="5DF0FA25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Leder av møte:</w:t>
            </w:r>
          </w:p>
        </w:tc>
        <w:tc>
          <w:tcPr>
            <w:tcW w:w="3175" w:type="dxa"/>
            <w:gridSpan w:val="2"/>
          </w:tcPr>
          <w:p w14:paraId="57B6DF47" w14:textId="6767AB24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Signe Berggren Ekern</w:t>
            </w:r>
          </w:p>
        </w:tc>
        <w:tc>
          <w:tcPr>
            <w:tcW w:w="2138" w:type="dxa"/>
          </w:tcPr>
          <w:p w14:paraId="59FB3DE5" w14:textId="67B44A06" w:rsidR="00373302" w:rsidRPr="00373302" w:rsidRDefault="00373302" w:rsidP="002F58C7">
            <w:pPr>
              <w:pStyle w:val="BodyTex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73302">
              <w:rPr>
                <w:rFonts w:ascii="Verdana" w:hAnsi="Verdana"/>
                <w:b/>
                <w:bCs/>
                <w:sz w:val="18"/>
                <w:szCs w:val="18"/>
              </w:rPr>
              <w:t>Referent</w:t>
            </w:r>
          </w:p>
        </w:tc>
        <w:tc>
          <w:tcPr>
            <w:tcW w:w="2103" w:type="dxa"/>
          </w:tcPr>
          <w:p w14:paraId="168270BB" w14:textId="64FB0FA5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Matthew Hunt</w:t>
            </w:r>
          </w:p>
        </w:tc>
      </w:tr>
      <w:tr w:rsidR="00373302" w:rsidRPr="00AA729C" w14:paraId="4D56EA52" w14:textId="252B770C" w:rsidTr="00373302">
        <w:trPr>
          <w:cantSplit/>
          <w:trHeight w:val="567"/>
        </w:trPr>
        <w:tc>
          <w:tcPr>
            <w:tcW w:w="1640" w:type="dxa"/>
          </w:tcPr>
          <w:p w14:paraId="6773BE00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Møtedato/tid:</w:t>
            </w:r>
          </w:p>
        </w:tc>
        <w:tc>
          <w:tcPr>
            <w:tcW w:w="2070" w:type="dxa"/>
          </w:tcPr>
          <w:p w14:paraId="5E4CE887" w14:textId="2D639FC8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Fredag 1</w:t>
            </w:r>
            <w:r w:rsidR="0053492B">
              <w:rPr>
                <w:rFonts w:ascii="Verdana" w:hAnsi="Verdana"/>
                <w:sz w:val="18"/>
                <w:szCs w:val="18"/>
              </w:rPr>
              <w:t>3</w:t>
            </w:r>
            <w:r>
              <w:rPr>
                <w:rFonts w:ascii="Verdana" w:hAnsi="Verdana"/>
                <w:sz w:val="18"/>
                <w:szCs w:val="18"/>
              </w:rPr>
              <w:t>.02.2026</w:t>
            </w:r>
            <w:r>
              <w:rPr>
                <w:rFonts w:ascii="Verdana" w:hAnsi="Verdana"/>
                <w:sz w:val="18"/>
                <w:szCs w:val="18"/>
              </w:rPr>
              <w:br/>
              <w:t>Kl: 12:30</w:t>
            </w:r>
          </w:p>
        </w:tc>
        <w:tc>
          <w:tcPr>
            <w:tcW w:w="1105" w:type="dxa"/>
          </w:tcPr>
          <w:p w14:paraId="47817DC6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Møtested:</w:t>
            </w:r>
          </w:p>
        </w:tc>
        <w:tc>
          <w:tcPr>
            <w:tcW w:w="4241" w:type="dxa"/>
            <w:gridSpan w:val="2"/>
          </w:tcPr>
          <w:p w14:paraId="2A231D6B" w14:textId="5C00F6D1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NTNU Ålesund – Ankeret</w:t>
            </w:r>
            <w:r>
              <w:rPr>
                <w:rFonts w:ascii="Verdana" w:hAnsi="Verdana"/>
                <w:sz w:val="18"/>
                <w:szCs w:val="18"/>
              </w:rPr>
              <w:br/>
            </w:r>
            <w:r w:rsidR="001E2A2D">
              <w:rPr>
                <w:rFonts w:ascii="Verdana" w:hAnsi="Verdana"/>
                <w:sz w:val="18"/>
                <w:szCs w:val="18"/>
              </w:rPr>
              <w:t>B216</w:t>
            </w:r>
          </w:p>
        </w:tc>
      </w:tr>
    </w:tbl>
    <w:p w14:paraId="1A682508" w14:textId="7AAA4CF4" w:rsidR="002F58C7" w:rsidRDefault="00373302" w:rsidP="002F58C7">
      <w:pPr>
        <w:pStyle w:val="Heading1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/>
      </w:r>
      <w:r w:rsidR="002F58C7" w:rsidRPr="00AA729C">
        <w:rPr>
          <w:rFonts w:ascii="Verdana" w:hAnsi="Verdana"/>
          <w:sz w:val="28"/>
          <w:szCs w:val="28"/>
        </w:rPr>
        <w:t>Tema for møte</w:t>
      </w:r>
    </w:p>
    <w:p w14:paraId="473F33D6" w14:textId="6B2E3C3F" w:rsidR="00AA729C" w:rsidRPr="00373302" w:rsidRDefault="00373302" w:rsidP="00AA729C">
      <w:pPr>
        <w:pStyle w:val="BodyText"/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</w:pPr>
      <w:r w:rsidRPr="00373302">
        <w:rPr>
          <w:rFonts w:ascii="Verdana" w:hAnsi="Verdana"/>
          <w:sz w:val="22"/>
          <w:szCs w:val="22"/>
        </w:rPr>
        <w:t>Statusoppdatering</w:t>
      </w:r>
      <w:r w:rsidRPr="00373302">
        <w:rPr>
          <w:rFonts w:ascii="Verdana" w:eastAsiaTheme="majorEastAsia" w:hAnsi="Verdana" w:cstheme="majorBidi"/>
          <w:sz w:val="22"/>
          <w:szCs w:val="22"/>
        </w:rPr>
        <w:t xml:space="preserve"> på prosjektet</w:t>
      </w:r>
      <w:r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br/>
      </w:r>
      <w:r w:rsidRPr="00373302"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t xml:space="preserve"> </w:t>
      </w:r>
    </w:p>
    <w:p w14:paraId="28616432" w14:textId="77777777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Agenda</w:t>
      </w:r>
    </w:p>
    <w:p w14:paraId="3B4DA629" w14:textId="337B1C33" w:rsidR="002F58C7" w:rsidRPr="00AA729C" w:rsidRDefault="00CE605A" w:rsidP="002F58C7">
      <w:pPr>
        <w:pStyle w:val="ListNumber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Introduksjon av møte</w:t>
      </w:r>
    </w:p>
    <w:p w14:paraId="2CEC3E20" w14:textId="2E68B6AA" w:rsidR="002F58C7" w:rsidRDefault="00CE605A" w:rsidP="002F58C7">
      <w:pPr>
        <w:pStyle w:val="ListNumber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Status på framgangen i prosjektet</w:t>
      </w:r>
      <w:r w:rsidR="002F58C7" w:rsidRPr="00AA729C">
        <w:rPr>
          <w:rFonts w:ascii="Verdana" w:hAnsi="Verdana"/>
          <w:sz w:val="18"/>
          <w:szCs w:val="18"/>
        </w:rPr>
        <w:t xml:space="preserve"> </w:t>
      </w:r>
    </w:p>
    <w:p w14:paraId="319BE7BC" w14:textId="16765683" w:rsidR="00CE605A" w:rsidRPr="00AA729C" w:rsidRDefault="00CE605A" w:rsidP="002F58C7">
      <w:pPr>
        <w:pStyle w:val="ListNumber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Valg av ‘teknologi’ for prosjektet </w:t>
      </w:r>
    </w:p>
    <w:p w14:paraId="061A7CCE" w14:textId="26121997" w:rsidR="00CE605A" w:rsidRPr="00E05B0A" w:rsidRDefault="00CE605A" w:rsidP="00E05B0A">
      <w:pPr>
        <w:pStyle w:val="ListNumber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Vise frem Wireframen</w:t>
      </w:r>
    </w:p>
    <w:p w14:paraId="7E18132F" w14:textId="09CE2A41" w:rsidR="002F58C7" w:rsidRPr="00AA729C" w:rsidRDefault="00CE605A" w:rsidP="002F58C7">
      <w:pPr>
        <w:pStyle w:val="ListNumber2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Avslutning og mulighet for andre spørsmål</w:t>
      </w:r>
      <w:r w:rsidR="00373302">
        <w:rPr>
          <w:rFonts w:ascii="Verdana" w:hAnsi="Verdana"/>
          <w:sz w:val="18"/>
          <w:szCs w:val="18"/>
        </w:rPr>
        <w:br/>
      </w:r>
    </w:p>
    <w:p w14:paraId="5E9083E2" w14:textId="1D9AF9E4" w:rsidR="002F58C7" w:rsidRDefault="002F58C7" w:rsidP="001E2A2D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Referat/Diskusjon</w:t>
      </w:r>
    </w:p>
    <w:p w14:paraId="408F18CC" w14:textId="00244806" w:rsidR="001E2A2D" w:rsidRPr="001E2A2D" w:rsidRDefault="001E2A2D" w:rsidP="001E2A2D">
      <w:pPr>
        <w:pStyle w:val="BodyText"/>
      </w:pPr>
      <w:r>
        <w:t>Startet med k</w:t>
      </w:r>
      <w:r w:rsidRPr="001E2A2D">
        <w:t>ort presentasjon av alle</w:t>
      </w:r>
    </w:p>
    <w:p w14:paraId="64E3C5D4" w14:textId="023B449E" w:rsidR="001E2A2D" w:rsidRPr="001E2A2D" w:rsidRDefault="001E2A2D" w:rsidP="001E2A2D">
      <w:pPr>
        <w:pStyle w:val="BodyText"/>
        <w:rPr>
          <w:b/>
          <w:bCs/>
        </w:rPr>
      </w:pPr>
      <w:r w:rsidRPr="001E2A2D">
        <w:rPr>
          <w:b/>
          <w:bCs/>
        </w:rPr>
        <w:t>Status på framgangen i prosjektet:</w:t>
      </w:r>
    </w:p>
    <w:p w14:paraId="11294E81" w14:textId="772860D5" w:rsidR="001E2A2D" w:rsidRPr="001E2A2D" w:rsidRDefault="001E2A2D" w:rsidP="001E2A2D">
      <w:pPr>
        <w:pStyle w:val="BodyText"/>
        <w:numPr>
          <w:ilvl w:val="0"/>
          <w:numId w:val="5"/>
        </w:numPr>
      </w:pPr>
      <w:r w:rsidRPr="001E2A2D">
        <w:t>Presentert at vi har planlagt techstack, arkitektur osv.</w:t>
      </w:r>
    </w:p>
    <w:p w14:paraId="78B56155" w14:textId="11088F44" w:rsidR="001E2A2D" w:rsidRPr="001E2A2D" w:rsidRDefault="001E2A2D" w:rsidP="001E2A2D">
      <w:pPr>
        <w:pStyle w:val="BodyText"/>
        <w:numPr>
          <w:ilvl w:val="0"/>
          <w:numId w:val="5"/>
        </w:numPr>
      </w:pPr>
      <w:r w:rsidRPr="001E2A2D">
        <w:t>Diskutert wireframes samt hvordan workflow skal fungere for å analysere bilder</w:t>
      </w:r>
    </w:p>
    <w:p w14:paraId="6163FC1A" w14:textId="1B572A61" w:rsidR="001E2A2D" w:rsidRPr="001E2A2D" w:rsidRDefault="001E2A2D" w:rsidP="001E2A2D">
      <w:pPr>
        <w:pStyle w:val="BodyText"/>
        <w:numPr>
          <w:ilvl w:val="0"/>
          <w:numId w:val="5"/>
        </w:numPr>
      </w:pPr>
      <w:r w:rsidRPr="001E2A2D">
        <w:t>Presentert litt kort om Issues og iterativ prosess</w:t>
      </w:r>
    </w:p>
    <w:p w14:paraId="3D135327" w14:textId="7B7C1D10" w:rsidR="001E2A2D" w:rsidRDefault="001E2A2D" w:rsidP="001E2A2D">
      <w:pPr>
        <w:pStyle w:val="BodyText"/>
        <w:rPr>
          <w:b/>
          <w:bCs/>
        </w:rPr>
      </w:pPr>
      <w:r w:rsidRPr="001E2A2D">
        <w:rPr>
          <w:b/>
          <w:bCs/>
        </w:rPr>
        <w:t>Valg av ‘teknologi’ for prosjektet</w:t>
      </w:r>
      <w:r>
        <w:rPr>
          <w:b/>
          <w:bCs/>
        </w:rPr>
        <w:t>:</w:t>
      </w:r>
    </w:p>
    <w:p w14:paraId="18D50A86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Har presentert at vi bruker microservices og at applikasjonen skal leveres som en monolitt.</w:t>
      </w:r>
    </w:p>
    <w:p w14:paraId="4FCFB69A" w14:textId="6E958D17" w:rsidR="001E2A2D" w:rsidRDefault="001E2A2D" w:rsidP="001E2A2D">
      <w:pPr>
        <w:pStyle w:val="BodyText"/>
        <w:numPr>
          <w:ilvl w:val="0"/>
          <w:numId w:val="5"/>
        </w:numPr>
      </w:pPr>
      <w:r w:rsidRPr="001E2A2D">
        <w:t>Presentert at vi bruker Python for oppdagelses-modulen</w:t>
      </w:r>
    </w:p>
    <w:p w14:paraId="6F302A09" w14:textId="1F563619" w:rsidR="001E2A2D" w:rsidRDefault="001E2A2D" w:rsidP="001E2A2D">
      <w:pPr>
        <w:pStyle w:val="BodyText"/>
        <w:numPr>
          <w:ilvl w:val="0"/>
          <w:numId w:val="5"/>
        </w:numPr>
      </w:pPr>
      <w:r w:rsidRPr="001E2A2D">
        <w:t>Diskutert hvilke ML-rammeverk som kan brukes for å detektere eventuelle feil.</w:t>
      </w:r>
    </w:p>
    <w:p w14:paraId="0852B8EB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Lagt fram at vi kan bruke algoritmisk analyse for mye, men ønsker å bruke ML til noen ting</w:t>
      </w:r>
    </w:p>
    <w:p w14:paraId="0E31E638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lastRenderedPageBreak/>
        <w:t>Diskutert at skygger osv. kan kanskje trene opp en modell. Kan hende det er ferdige modeller allerede for denne jobben.</w:t>
      </w:r>
    </w:p>
    <w:p w14:paraId="253F28B7" w14:textId="710121A6" w:rsidR="001E2A2D" w:rsidRPr="001E2A2D" w:rsidRDefault="001E2A2D" w:rsidP="001E2A2D">
      <w:pPr>
        <w:pStyle w:val="BodyText"/>
        <w:numPr>
          <w:ilvl w:val="0"/>
          <w:numId w:val="5"/>
        </w:numPr>
      </w:pPr>
      <w:r w:rsidRPr="001E2A2D">
        <w:t>Klassifiserer hvilke feiler som er på et bilde slik at vi lettere kan trene opp en modell i framtiden.</w:t>
      </w:r>
    </w:p>
    <w:p w14:paraId="607B660E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 xml:space="preserve">Vi bruker hovedsakelig metadata som time </w:t>
      </w:r>
      <w:proofErr w:type="spellStart"/>
      <w:r w:rsidRPr="001E2A2D">
        <w:t>of</w:t>
      </w:r>
      <w:proofErr w:type="spellEnd"/>
      <w:r w:rsidRPr="001E2A2D">
        <w:t xml:space="preserve"> </w:t>
      </w:r>
      <w:proofErr w:type="spellStart"/>
      <w:r w:rsidRPr="001E2A2D">
        <w:t>day</w:t>
      </w:r>
      <w:proofErr w:type="spellEnd"/>
      <w:r w:rsidRPr="001E2A2D">
        <w:t xml:space="preserve"> to sammenlignebilder for åpenbare feil.</w:t>
      </w:r>
    </w:p>
    <w:p w14:paraId="46152023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Det er eksempler der feil er ganske åpenbare per nå, men som at de ikke har blitt avdekket eller blitt overskrevet.</w:t>
      </w:r>
    </w:p>
    <w:p w14:paraId="3D8670FF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Anomaly / Normal for ML algoritmer så må feilen klassifiseres senere. Trener en modell til å vite "normalen".</w:t>
      </w:r>
    </w:p>
    <w:p w14:paraId="3A6CC643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Bildene må deles opp i mindre firkanter ettersom de er store bilder for å trene modellen for "normale" tilstander.</w:t>
      </w:r>
    </w:p>
    <w:p w14:paraId="24D61B4E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Infrarøde bilder finnes på noen prosjekter, men ikke alle. Om det er brukt kan dette brukes til å analysere skygger osv.</w:t>
      </w:r>
    </w:p>
    <w:p w14:paraId="012426E4" w14:textId="187FB349" w:rsidR="001E2A2D" w:rsidRDefault="001E2A2D" w:rsidP="001E2A2D">
      <w:pPr>
        <w:pStyle w:val="BodyText"/>
        <w:numPr>
          <w:ilvl w:val="0"/>
          <w:numId w:val="5"/>
        </w:numPr>
      </w:pPr>
      <w:r w:rsidRPr="001E2A2D">
        <w:t xml:space="preserve">Dersom noen har </w:t>
      </w:r>
      <w:proofErr w:type="spellStart"/>
      <w:r w:rsidRPr="001E2A2D">
        <w:t>fl</w:t>
      </w:r>
      <w:r>
        <w:t>yv</w:t>
      </w:r>
      <w:r w:rsidRPr="001E2A2D">
        <w:t>et</w:t>
      </w:r>
      <w:proofErr w:type="spellEnd"/>
      <w:r w:rsidRPr="001E2A2D">
        <w:t xml:space="preserve"> på feil tidspunkt på dagen enn det som er planlagt så kan det hente at det er helt feil data og bør forkastes eller merkes som feil.</w:t>
      </w:r>
    </w:p>
    <w:p w14:paraId="45B4FA80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Har diskutert om dart og flutter er greit å bruke. De har ikke internkompetanse i dart og flutter, men de syntes det er greit å bruke.</w:t>
      </w:r>
    </w:p>
    <w:p w14:paraId="534CDB8C" w14:textId="376F59BF" w:rsidR="001E2A2D" w:rsidRDefault="001E2A2D" w:rsidP="001E2A2D">
      <w:pPr>
        <w:pStyle w:val="BodyText"/>
        <w:numPr>
          <w:ilvl w:val="0"/>
          <w:numId w:val="5"/>
        </w:numPr>
      </w:pPr>
      <w:r w:rsidRPr="001E2A2D">
        <w:t xml:space="preserve">Snakket om hvor kraftig modellen trenger å være og hvor mye datakraft som trengs. Diskutert om muligheter rundt å </w:t>
      </w:r>
      <w:proofErr w:type="spellStart"/>
      <w:r w:rsidRPr="001E2A2D">
        <w:t>deploy</w:t>
      </w:r>
      <w:proofErr w:type="spellEnd"/>
      <w:r w:rsidRPr="001E2A2D">
        <w:t xml:space="preserve"> analyseservicen på en separat service (utenfor vårt Scope).</w:t>
      </w:r>
    </w:p>
    <w:p w14:paraId="7B786102" w14:textId="6CA62D6F" w:rsidR="001E2A2D" w:rsidRPr="001E2A2D" w:rsidRDefault="001E2A2D" w:rsidP="001E2A2D">
      <w:pPr>
        <w:pStyle w:val="BodyText"/>
        <w:numPr>
          <w:ilvl w:val="0"/>
          <w:numId w:val="5"/>
        </w:numPr>
      </w:pPr>
      <w:r w:rsidRPr="001E2A2D">
        <w:t>Fokusere hovedsakelig fargeanalyse osv.</w:t>
      </w:r>
    </w:p>
    <w:p w14:paraId="3158DCB1" w14:textId="3213CC60" w:rsidR="001E2A2D" w:rsidRPr="001E2A2D" w:rsidRDefault="001E2A2D" w:rsidP="001E2A2D">
      <w:pPr>
        <w:pStyle w:val="BodyText"/>
        <w:rPr>
          <w:b/>
          <w:bCs/>
        </w:rPr>
      </w:pPr>
      <w:r>
        <w:br/>
      </w:r>
      <w:r w:rsidRPr="001E2A2D">
        <w:rPr>
          <w:b/>
          <w:bCs/>
        </w:rPr>
        <w:t>Vise frem Wireframe</w:t>
      </w:r>
    </w:p>
    <w:p w14:paraId="57D12374" w14:textId="4C8FEC88" w:rsidR="001E2A2D" w:rsidRDefault="001E2A2D" w:rsidP="001E2A2D">
      <w:pPr>
        <w:pStyle w:val="BodyText"/>
        <w:numPr>
          <w:ilvl w:val="0"/>
          <w:numId w:val="5"/>
        </w:numPr>
      </w:pPr>
      <w:r w:rsidRPr="001E2A2D">
        <w:t xml:space="preserve">Presentert </w:t>
      </w:r>
      <w:r>
        <w:t>W</w:t>
      </w:r>
      <w:r w:rsidRPr="001E2A2D">
        <w:t>ireframe</w:t>
      </w:r>
    </w:p>
    <w:p w14:paraId="36D81D3D" w14:textId="324E8D13" w:rsidR="001E2A2D" w:rsidRPr="001E2A2D" w:rsidRDefault="001E2A2D" w:rsidP="001E2A2D">
      <w:pPr>
        <w:pStyle w:val="BodyText"/>
        <w:numPr>
          <w:ilvl w:val="0"/>
          <w:numId w:val="5"/>
        </w:numPr>
      </w:pPr>
      <w:r>
        <w:t>Godkjent av Turid og Bjørge</w:t>
      </w:r>
    </w:p>
    <w:p w14:paraId="67D3462D" w14:textId="0E5827AB" w:rsidR="001E2A2D" w:rsidRPr="001E2A2D" w:rsidRDefault="001E2A2D" w:rsidP="001E2A2D">
      <w:pPr>
        <w:pStyle w:val="BodyText"/>
        <w:rPr>
          <w:b/>
          <w:bCs/>
        </w:rPr>
      </w:pPr>
      <w:r w:rsidRPr="001E2A2D">
        <w:rPr>
          <w:b/>
          <w:bCs/>
        </w:rPr>
        <w:t>Avslutning og mulighet for andre spørsmål</w:t>
      </w:r>
    </w:p>
    <w:p w14:paraId="79125775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Spørsmål om valg av maskinlæringsmodell:</w:t>
      </w:r>
    </w:p>
    <w:p w14:paraId="6D2CFEC2" w14:textId="77777777" w:rsidR="001E2A2D" w:rsidRDefault="001E2A2D" w:rsidP="001E2A2D">
      <w:pPr>
        <w:pStyle w:val="BodyText"/>
        <w:numPr>
          <w:ilvl w:val="1"/>
          <w:numId w:val="5"/>
        </w:numPr>
      </w:pPr>
      <w:r w:rsidRPr="001E2A2D">
        <w:t>Vi har brukt YOLO, men det er ikke veldig egnet til noe som dette.</w:t>
      </w:r>
    </w:p>
    <w:p w14:paraId="15F57F56" w14:textId="77777777" w:rsidR="001E2A2D" w:rsidRDefault="001E2A2D" w:rsidP="001E2A2D">
      <w:pPr>
        <w:pStyle w:val="BodyText"/>
        <w:numPr>
          <w:ilvl w:val="1"/>
          <w:numId w:val="5"/>
        </w:numPr>
      </w:pPr>
      <w:r w:rsidRPr="001E2A2D">
        <w:t>Bør undersøke på en annen type modell. C-RNN kan være relevant</w:t>
      </w:r>
    </w:p>
    <w:p w14:paraId="003CF787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K-</w:t>
      </w:r>
      <w:proofErr w:type="spellStart"/>
      <w:r w:rsidRPr="001E2A2D">
        <w:t>means</w:t>
      </w:r>
      <w:proofErr w:type="spellEnd"/>
      <w:r w:rsidRPr="001E2A2D">
        <w:t xml:space="preserve"> </w:t>
      </w:r>
      <w:proofErr w:type="spellStart"/>
      <w:r w:rsidRPr="001E2A2D">
        <w:t>clustering</w:t>
      </w:r>
      <w:proofErr w:type="spellEnd"/>
    </w:p>
    <w:p w14:paraId="29D3814A" w14:textId="77777777" w:rsidR="001E2A2D" w:rsidRDefault="001E2A2D" w:rsidP="001E2A2D">
      <w:pPr>
        <w:pStyle w:val="BodyText"/>
        <w:numPr>
          <w:ilvl w:val="0"/>
          <w:numId w:val="5"/>
        </w:numPr>
      </w:pPr>
      <w:r w:rsidRPr="001E2A2D">
        <w:t>Kan brukes for å finne data som er utenfor normalen.</w:t>
      </w:r>
    </w:p>
    <w:p w14:paraId="196D5511" w14:textId="6DAFD53C" w:rsidR="001E2A2D" w:rsidRDefault="001E2A2D" w:rsidP="001E2A2D">
      <w:pPr>
        <w:pStyle w:val="BodyText"/>
        <w:numPr>
          <w:ilvl w:val="0"/>
          <w:numId w:val="5"/>
        </w:numPr>
      </w:pPr>
      <w:r w:rsidRPr="001E2A2D">
        <w:t>Kar</w:t>
      </w:r>
      <w:r>
        <w:t>t</w:t>
      </w:r>
      <w:r w:rsidRPr="001E2A2D">
        <w:t>verket ønsker datasettene våre for trening osv. slik at de slipper å innhente dataen selv.</w:t>
      </w:r>
    </w:p>
    <w:p w14:paraId="0BDA451E" w14:textId="77777777" w:rsidR="00445221" w:rsidRDefault="00445221" w:rsidP="00445221">
      <w:pPr>
        <w:pStyle w:val="BodyText"/>
      </w:pPr>
    </w:p>
    <w:p w14:paraId="6E1454A7" w14:textId="77777777" w:rsidR="00445221" w:rsidRDefault="00445221" w:rsidP="00445221">
      <w:pPr>
        <w:pStyle w:val="BodyText"/>
      </w:pPr>
    </w:p>
    <w:p w14:paraId="38E9CB0C" w14:textId="2CDF8B4E" w:rsidR="00445221" w:rsidRDefault="00CA2F00" w:rsidP="00445221">
      <w:pPr>
        <w:pStyle w:val="BodyText"/>
      </w:pPr>
      <w:r>
        <w:rPr>
          <w:b/>
          <w:bCs/>
        </w:rPr>
        <w:lastRenderedPageBreak/>
        <w:t>Oppsummering av hele møte:</w:t>
      </w:r>
      <w:r>
        <w:rPr>
          <w:b/>
          <w:bCs/>
        </w:rPr>
        <w:br/>
      </w:r>
      <w:r w:rsidR="00445221">
        <w:br/>
      </w:r>
      <w:r w:rsidR="00445221" w:rsidRPr="00445221">
        <w:t xml:space="preserve">Programvarearkitekturen på prosjektet vil være bygd opp som en microservice arkitektur, men gitt ut som en frittstående applikasjon. Dette vil si at modulene kan enkelt deles opp i ettertid som frittstående moduler dersom Kartverket ønsker å utvide applikasjonen i framtiden. </w:t>
      </w:r>
    </w:p>
    <w:p w14:paraId="5C715C13" w14:textId="77777777" w:rsidR="00445221" w:rsidRDefault="00445221" w:rsidP="00445221">
      <w:pPr>
        <w:pStyle w:val="BodyText"/>
      </w:pPr>
      <w:r w:rsidRPr="00445221">
        <w:t xml:space="preserve">Det ble gjennomgått hvilken </w:t>
      </w:r>
      <w:proofErr w:type="spellStart"/>
      <w:r w:rsidRPr="00445221">
        <w:t>teknologistack</w:t>
      </w:r>
      <w:proofErr w:type="spellEnd"/>
      <w:r w:rsidRPr="00445221">
        <w:t xml:space="preserve"> som er planlagt brukt på prosjektet. </w:t>
      </w:r>
      <w:proofErr w:type="spellStart"/>
      <w:r w:rsidRPr="00445221">
        <w:t>Teknologistacken</w:t>
      </w:r>
      <w:proofErr w:type="spellEnd"/>
      <w:r w:rsidRPr="00445221">
        <w:t xml:space="preserve"> som er valgt er å bruke Dart med Flutter som brukergrensesnitt med Python som modulen for å analysere og avdekke feil på bilder. gRPC blir brukt for å kommunisere mellom modulene. </w:t>
      </w:r>
    </w:p>
    <w:p w14:paraId="3285FF09" w14:textId="77777777" w:rsidR="00445221" w:rsidRDefault="00445221" w:rsidP="00445221">
      <w:pPr>
        <w:pStyle w:val="BodyText"/>
      </w:pPr>
      <w:r w:rsidRPr="00445221">
        <w:t>Maskinlæringsrammeverk er ikke bestemt enda, men ulike rammeverk blir utforsket for å finne ut hva som passer best. Mye av analysen som gjøres for å avdekke feil kan gjøres algoritmisk uten behov for maskinlæring så det er blitt avtalt at denne type analyse bør utforskes i første omgang. Eventuelle datasett som blir produsert for å trene opp maskinlæringsmodellen vil bli lagt tilgjengelig slik at de også kan benytte denne dataen for å trene opp egne eller nye modeller.</w:t>
      </w:r>
    </w:p>
    <w:p w14:paraId="62C2932C" w14:textId="77777777" w:rsidR="00445221" w:rsidRDefault="00445221" w:rsidP="00445221">
      <w:pPr>
        <w:pStyle w:val="BodyText"/>
      </w:pPr>
      <w:r w:rsidRPr="00445221">
        <w:t xml:space="preserve"> Det er litt usikkerhet rundt hvor mye datakraft som trengs for å kjøre applikasjonen samt hvor lang tid en slik analyse vil ta, men siden man kan «legge vekk» mange bilder man med 100% sikkerhet kan si ikke har feil, så vil selve analysen ta mye mindre tid enn den gjør per i dag.</w:t>
      </w:r>
    </w:p>
    <w:p w14:paraId="7F7A9268" w14:textId="5D94E782" w:rsidR="00445221" w:rsidRPr="001E2A2D" w:rsidRDefault="00445221" w:rsidP="00445221">
      <w:pPr>
        <w:pStyle w:val="BodyText"/>
      </w:pPr>
      <w:r w:rsidRPr="00445221">
        <w:t xml:space="preserve">Wireframes har blitt vist fram for å gi et overordnet overblikk og en ide om hvordan brukergrensesnittet vil være strukturert samt hvordan arbeidsflyt som vil bli brukt for applikasjonen. Lagt fram viktighet rundt at applikasjonen har Norsk språk ettersom </w:t>
      </w:r>
      <w:proofErr w:type="spellStart"/>
      <w:r w:rsidRPr="00445221">
        <w:t>internkommunkasjon</w:t>
      </w:r>
      <w:proofErr w:type="spellEnd"/>
      <w:r w:rsidRPr="00445221">
        <w:t xml:space="preserve"> i Kartverket går på Norsk.</w:t>
      </w:r>
    </w:p>
    <w:p w14:paraId="096BF945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0E466EF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3F1C85C0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4443E62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5351448C" w14:textId="77777777" w:rsidR="00AA729C" w:rsidRPr="00AA729C" w:rsidRDefault="00AA729C">
      <w:pPr>
        <w:rPr>
          <w:rFonts w:ascii="Verdana" w:hAnsi="Verdana"/>
          <w:sz w:val="18"/>
          <w:szCs w:val="18"/>
        </w:rPr>
      </w:pPr>
    </w:p>
    <w:sectPr w:rsidR="00AA729C" w:rsidRPr="00AA729C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4C23" w14:textId="77777777" w:rsidR="001C1CA7" w:rsidRDefault="001C1CA7" w:rsidP="002F58C7">
      <w:r>
        <w:separator/>
      </w:r>
    </w:p>
  </w:endnote>
  <w:endnote w:type="continuationSeparator" w:id="0">
    <w:p w14:paraId="57A24430" w14:textId="77777777" w:rsidR="001C1CA7" w:rsidRDefault="001C1CA7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BBB2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5079C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320A" w14:textId="77777777" w:rsidR="001C1CA7" w:rsidRDefault="001C1CA7" w:rsidP="002F58C7">
      <w:r>
        <w:separator/>
      </w:r>
    </w:p>
  </w:footnote>
  <w:footnote w:type="continuationSeparator" w:id="0">
    <w:p w14:paraId="74BD7D3C" w14:textId="77777777" w:rsidR="001C1CA7" w:rsidRDefault="001C1CA7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53D6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</w:p>
  <w:p w14:paraId="608B228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76A10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4B8F44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F4F92"/>
    <w:multiLevelType w:val="hybridMultilevel"/>
    <w:tmpl w:val="84B0F8D4"/>
    <w:lvl w:ilvl="0" w:tplc="B4F6BE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  <w:num w:numId="5" w16cid:durableId="1541091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C"/>
    <w:rsid w:val="000B2DBB"/>
    <w:rsid w:val="001C1CA7"/>
    <w:rsid w:val="001E2A2D"/>
    <w:rsid w:val="00245E85"/>
    <w:rsid w:val="002F58C7"/>
    <w:rsid w:val="002F763F"/>
    <w:rsid w:val="003449A4"/>
    <w:rsid w:val="00373302"/>
    <w:rsid w:val="0037392E"/>
    <w:rsid w:val="00445221"/>
    <w:rsid w:val="004872E6"/>
    <w:rsid w:val="004B3BFF"/>
    <w:rsid w:val="004B53A2"/>
    <w:rsid w:val="004B5494"/>
    <w:rsid w:val="004D7B15"/>
    <w:rsid w:val="004E6532"/>
    <w:rsid w:val="00524391"/>
    <w:rsid w:val="00527BBF"/>
    <w:rsid w:val="0053492B"/>
    <w:rsid w:val="00594D52"/>
    <w:rsid w:val="008B26EF"/>
    <w:rsid w:val="00935506"/>
    <w:rsid w:val="009F4B0D"/>
    <w:rsid w:val="00A95BF3"/>
    <w:rsid w:val="00AA729C"/>
    <w:rsid w:val="00CA2F00"/>
    <w:rsid w:val="00CE605A"/>
    <w:rsid w:val="00D81E32"/>
    <w:rsid w:val="00DA7A6C"/>
    <w:rsid w:val="00E05B0A"/>
    <w:rsid w:val="00E32232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6F1F"/>
  <w15:chartTrackingRefBased/>
  <w15:docId w15:val="{FA7DF821-6947-4E62-B84E-96E1F2E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nor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1AEF-DFEE-4F85-B187-F69CEF86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Møtereferat-nor (1).dotx</Template>
  <TotalTime>10</TotalTime>
  <Pages>3</Pages>
  <Words>728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6</cp:revision>
  <cp:lastPrinted>2026-02-11T08:21:00Z</cp:lastPrinted>
  <dcterms:created xsi:type="dcterms:W3CDTF">2026-02-11T08:24:00Z</dcterms:created>
  <dcterms:modified xsi:type="dcterms:W3CDTF">2026-05-11T13:52:00Z</dcterms:modified>
</cp:coreProperties>
</file>