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77A4" w14:textId="79225CD6" w:rsidR="00935506" w:rsidRPr="004F6A18" w:rsidRDefault="002C6CC0" w:rsidP="002F58C7">
      <w:pPr>
        <w:pStyle w:val="Title"/>
        <w:rPr>
          <w:rFonts w:ascii="Verdana" w:hAnsi="Verdana"/>
          <w:sz w:val="36"/>
          <w:szCs w:val="40"/>
        </w:rPr>
      </w:pPr>
      <w:r w:rsidRPr="004F6A18">
        <w:rPr>
          <w:rFonts w:ascii="Verdana" w:hAnsi="Verdana"/>
          <w:sz w:val="36"/>
          <w:szCs w:val="40"/>
        </w:rPr>
        <w:t xml:space="preserve">Meeting </w:t>
      </w:r>
      <w:r w:rsidR="0081091E">
        <w:rPr>
          <w:rFonts w:ascii="Verdana" w:hAnsi="Verdana"/>
          <w:sz w:val="36"/>
          <w:szCs w:val="40"/>
        </w:rPr>
        <w:t>Notice/</w:t>
      </w:r>
      <w:r w:rsidRPr="004F6A18">
        <w:rPr>
          <w:rFonts w:ascii="Verdana" w:hAnsi="Verdana"/>
          <w:sz w:val="36"/>
          <w:szCs w:val="40"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4F6A18" w14:paraId="7495A3EA" w14:textId="77777777" w:rsidTr="002F58C7">
        <w:trPr>
          <w:cantSplit/>
          <w:trHeight w:val="567"/>
        </w:trPr>
        <w:tc>
          <w:tcPr>
            <w:tcW w:w="1714" w:type="dxa"/>
          </w:tcPr>
          <w:p w14:paraId="007588E0" w14:textId="77777777" w:rsidR="002F58C7" w:rsidRPr="004F6A18" w:rsidRDefault="002C6CC0" w:rsidP="002F58C7">
            <w:pPr>
              <w:pStyle w:val="MtedetaljerLable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Attendees</w:t>
            </w:r>
            <w:r w:rsidR="002F58C7" w:rsidRPr="004F6A18">
              <w:rPr>
                <w:rFonts w:ascii="Verdana" w:hAnsi="Verdana"/>
                <w:sz w:val="16"/>
                <w:szCs w:val="16"/>
              </w:rPr>
              <w:t>:</w:t>
            </w:r>
          </w:p>
        </w:tc>
        <w:tc>
          <w:tcPr>
            <w:tcW w:w="7342" w:type="dxa"/>
            <w:gridSpan w:val="3"/>
          </w:tcPr>
          <w:p w14:paraId="3810B8FD" w14:textId="51F86FB7" w:rsidR="00B84931" w:rsidRPr="004F6A18" w:rsidRDefault="00B84931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Signe Berggren Ekern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August Oksavik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Matthew Hunt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Saleh Abdel-Afou Alaliyat</w:t>
            </w:r>
          </w:p>
        </w:tc>
      </w:tr>
      <w:tr w:rsidR="002F58C7" w:rsidRPr="004F6A18" w14:paraId="2D9AB5B9" w14:textId="77777777" w:rsidTr="002F58C7">
        <w:trPr>
          <w:cantSplit/>
          <w:trHeight w:val="567"/>
        </w:trPr>
        <w:tc>
          <w:tcPr>
            <w:tcW w:w="1714" w:type="dxa"/>
          </w:tcPr>
          <w:p w14:paraId="2BBE43CA" w14:textId="77777777" w:rsidR="002F58C7" w:rsidRPr="004F6A18" w:rsidRDefault="002C6CC0" w:rsidP="002F58C7">
            <w:pPr>
              <w:pStyle w:val="MtedetaljerLable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Absentee</w:t>
            </w:r>
            <w:r w:rsidR="002F58C7" w:rsidRPr="004F6A18">
              <w:rPr>
                <w:rFonts w:ascii="Verdana" w:hAnsi="Verdana"/>
                <w:sz w:val="16"/>
                <w:szCs w:val="16"/>
              </w:rPr>
              <w:t>:</w:t>
            </w:r>
          </w:p>
        </w:tc>
        <w:tc>
          <w:tcPr>
            <w:tcW w:w="7342" w:type="dxa"/>
            <w:gridSpan w:val="3"/>
          </w:tcPr>
          <w:p w14:paraId="3D3B78EB" w14:textId="0E0063D9" w:rsidR="002F58C7" w:rsidRPr="004F6A18" w:rsidRDefault="00B84931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-</w:t>
            </w:r>
          </w:p>
        </w:tc>
      </w:tr>
      <w:tr w:rsidR="002F58C7" w:rsidRPr="004F6A18" w14:paraId="34AF0B85" w14:textId="77777777" w:rsidTr="002F58C7">
        <w:trPr>
          <w:cantSplit/>
          <w:trHeight w:val="567"/>
        </w:trPr>
        <w:tc>
          <w:tcPr>
            <w:tcW w:w="1714" w:type="dxa"/>
          </w:tcPr>
          <w:p w14:paraId="233A58B2" w14:textId="77777777" w:rsidR="002F58C7" w:rsidRPr="004F6A18" w:rsidRDefault="002C6CC0" w:rsidP="002F58C7">
            <w:pPr>
              <w:pStyle w:val="MtedetaljerLable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Copy</w:t>
            </w:r>
            <w:r w:rsidR="002F58C7" w:rsidRPr="004F6A18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4F6A18">
              <w:rPr>
                <w:rFonts w:ascii="Verdana" w:hAnsi="Verdana"/>
                <w:sz w:val="16"/>
                <w:szCs w:val="16"/>
              </w:rPr>
              <w:t>to</w:t>
            </w:r>
            <w:r w:rsidR="002F58C7" w:rsidRPr="004F6A18">
              <w:rPr>
                <w:rFonts w:ascii="Verdana" w:hAnsi="Verdana"/>
                <w:sz w:val="16"/>
                <w:szCs w:val="16"/>
              </w:rPr>
              <w:t>:</w:t>
            </w:r>
          </w:p>
        </w:tc>
        <w:tc>
          <w:tcPr>
            <w:tcW w:w="7342" w:type="dxa"/>
            <w:gridSpan w:val="3"/>
          </w:tcPr>
          <w:p w14:paraId="10695A04" w14:textId="42E2B32B" w:rsidR="002F58C7" w:rsidRPr="004F6A18" w:rsidRDefault="00B84931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-</w:t>
            </w:r>
          </w:p>
        </w:tc>
      </w:tr>
      <w:tr w:rsidR="002F58C7" w:rsidRPr="004F6A18" w14:paraId="5D74A79F" w14:textId="77777777" w:rsidTr="002F58C7">
        <w:trPr>
          <w:cantSplit/>
          <w:trHeight w:val="567"/>
        </w:trPr>
        <w:tc>
          <w:tcPr>
            <w:tcW w:w="1714" w:type="dxa"/>
          </w:tcPr>
          <w:p w14:paraId="3A59AC68" w14:textId="77777777" w:rsidR="002F58C7" w:rsidRPr="004F6A18" w:rsidRDefault="002C6CC0" w:rsidP="002F58C7">
            <w:pPr>
              <w:pStyle w:val="MtedetaljerLable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Date and time of meeting</w:t>
            </w:r>
            <w:r w:rsidR="002F58C7" w:rsidRPr="004F6A18">
              <w:rPr>
                <w:rFonts w:ascii="Verdana" w:hAnsi="Verdana"/>
                <w:sz w:val="16"/>
                <w:szCs w:val="16"/>
              </w:rPr>
              <w:t>:</w:t>
            </w:r>
          </w:p>
        </w:tc>
        <w:tc>
          <w:tcPr>
            <w:tcW w:w="2392" w:type="dxa"/>
          </w:tcPr>
          <w:p w14:paraId="1D37E960" w14:textId="1BD99DE0" w:rsidR="00B84931" w:rsidRPr="004F6A18" w:rsidRDefault="00B84931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Wednesday 28.01.26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11:00</w:t>
            </w:r>
            <w:r w:rsidR="00B74D93">
              <w:rPr>
                <w:rFonts w:ascii="Verdana" w:hAnsi="Verdana"/>
                <w:sz w:val="16"/>
                <w:szCs w:val="16"/>
              </w:rPr>
              <w:t>-12:00</w:t>
            </w:r>
          </w:p>
        </w:tc>
        <w:tc>
          <w:tcPr>
            <w:tcW w:w="1313" w:type="dxa"/>
          </w:tcPr>
          <w:p w14:paraId="0500C851" w14:textId="77777777" w:rsidR="002F58C7" w:rsidRPr="004F6A18" w:rsidRDefault="002C6CC0" w:rsidP="002F58C7">
            <w:pPr>
              <w:pStyle w:val="MtedetaljerLable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Location</w:t>
            </w:r>
            <w:r w:rsidR="002F58C7" w:rsidRPr="004F6A18">
              <w:rPr>
                <w:rFonts w:ascii="Verdana" w:hAnsi="Verdana"/>
                <w:sz w:val="16"/>
                <w:szCs w:val="16"/>
              </w:rPr>
              <w:t>:</w:t>
            </w:r>
          </w:p>
        </w:tc>
        <w:tc>
          <w:tcPr>
            <w:tcW w:w="3637" w:type="dxa"/>
          </w:tcPr>
          <w:p w14:paraId="0A1186FF" w14:textId="2B575727" w:rsidR="00B84931" w:rsidRPr="004F6A18" w:rsidRDefault="00B84931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 xml:space="preserve">NTNU </w:t>
            </w:r>
            <w:proofErr w:type="spellStart"/>
            <w:r w:rsidRPr="004F6A18">
              <w:rPr>
                <w:rFonts w:ascii="Verdana" w:hAnsi="Verdana"/>
                <w:sz w:val="16"/>
                <w:szCs w:val="16"/>
              </w:rPr>
              <w:t>Ålesund</w:t>
            </w:r>
            <w:proofErr w:type="spellEnd"/>
            <w:r w:rsidRPr="004F6A18">
              <w:rPr>
                <w:rFonts w:ascii="Verdana" w:hAnsi="Verdana"/>
                <w:sz w:val="16"/>
                <w:szCs w:val="16"/>
              </w:rPr>
              <w:t xml:space="preserve"> – </w:t>
            </w:r>
            <w:proofErr w:type="spellStart"/>
            <w:r w:rsidRPr="004F6A18">
              <w:rPr>
                <w:rFonts w:ascii="Verdana" w:hAnsi="Verdana"/>
                <w:sz w:val="16"/>
                <w:szCs w:val="16"/>
              </w:rPr>
              <w:t>Ankeret</w:t>
            </w:r>
            <w:proofErr w:type="spellEnd"/>
            <w:r w:rsidRPr="004F6A18">
              <w:rPr>
                <w:rFonts w:ascii="Verdana" w:hAnsi="Verdana"/>
                <w:sz w:val="16"/>
                <w:szCs w:val="16"/>
              </w:rPr>
              <w:br/>
              <w:t>B43</w:t>
            </w:r>
            <w:r w:rsidR="00D2219B">
              <w:rPr>
                <w:rFonts w:ascii="Verdana" w:hAnsi="Verdana"/>
                <w:sz w:val="16"/>
                <w:szCs w:val="16"/>
              </w:rPr>
              <w:t>2</w:t>
            </w:r>
          </w:p>
        </w:tc>
      </w:tr>
    </w:tbl>
    <w:p w14:paraId="2B09759E" w14:textId="697C7A2C" w:rsidR="0057002E" w:rsidRPr="004F6A18" w:rsidRDefault="0057002E" w:rsidP="004F6A18">
      <w:pPr>
        <w:pStyle w:val="Heading1"/>
        <w:rPr>
          <w:rFonts w:ascii="Verdana" w:hAnsi="Verdana"/>
          <w:sz w:val="24"/>
          <w:szCs w:val="24"/>
        </w:rPr>
      </w:pPr>
      <w:r w:rsidRPr="004F6A18">
        <w:rPr>
          <w:rFonts w:ascii="Verdana" w:hAnsi="Verdana"/>
          <w:sz w:val="24"/>
          <w:szCs w:val="24"/>
        </w:rPr>
        <w:t>R</w:t>
      </w:r>
      <w:r w:rsidR="002C6CC0" w:rsidRPr="004F6A18">
        <w:rPr>
          <w:rFonts w:ascii="Verdana" w:hAnsi="Verdana"/>
          <w:sz w:val="24"/>
          <w:szCs w:val="24"/>
        </w:rPr>
        <w:t>egarding/type of meeting</w:t>
      </w:r>
    </w:p>
    <w:p w14:paraId="71E59857" w14:textId="1560D435" w:rsidR="0057002E" w:rsidRPr="004F6A18" w:rsidRDefault="0057002E" w:rsidP="0057002E">
      <w:pPr>
        <w:rPr>
          <w:rFonts w:ascii="Verdana" w:hAnsi="Verdana"/>
          <w:sz w:val="20"/>
          <w:szCs w:val="20"/>
        </w:rPr>
      </w:pPr>
      <w:r w:rsidRPr="004F6A18">
        <w:rPr>
          <w:rFonts w:ascii="Verdana" w:hAnsi="Verdana"/>
          <w:sz w:val="20"/>
          <w:szCs w:val="20"/>
        </w:rPr>
        <w:t xml:space="preserve">Meeting to get feedback on out pre-project plan. </w:t>
      </w:r>
    </w:p>
    <w:p w14:paraId="04400404" w14:textId="77777777" w:rsidR="002F58C7" w:rsidRPr="004F6A18" w:rsidRDefault="002F58C7" w:rsidP="002F58C7">
      <w:pPr>
        <w:pStyle w:val="Heading2"/>
        <w:rPr>
          <w:rFonts w:ascii="Verdana" w:hAnsi="Verdana"/>
          <w:sz w:val="20"/>
          <w:szCs w:val="20"/>
        </w:rPr>
      </w:pPr>
      <w:r w:rsidRPr="004F6A18">
        <w:rPr>
          <w:rFonts w:ascii="Verdana" w:hAnsi="Verdana"/>
          <w:sz w:val="20"/>
          <w:szCs w:val="20"/>
        </w:rPr>
        <w:t>Agenda</w:t>
      </w:r>
    </w:p>
    <w:p w14:paraId="1A4A00F9" w14:textId="3210DD81" w:rsidR="00D2219B" w:rsidRDefault="00D2219B" w:rsidP="002F58C7">
      <w:pPr>
        <w:pStyle w:val="ListNumber2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Compensation for travel and ask to get the funding for a backup hard drive</w:t>
      </w:r>
    </w:p>
    <w:p w14:paraId="26E6B624" w14:textId="49CF5E15" w:rsidR="002F58C7" w:rsidRPr="004F6A18" w:rsidRDefault="0057002E" w:rsidP="002F58C7">
      <w:pPr>
        <w:pStyle w:val="ListNumber2"/>
        <w:rPr>
          <w:rFonts w:ascii="Verdana" w:hAnsi="Verdana"/>
          <w:sz w:val="16"/>
          <w:szCs w:val="16"/>
        </w:rPr>
      </w:pPr>
      <w:r w:rsidRPr="004F6A18">
        <w:rPr>
          <w:rFonts w:ascii="Verdana" w:hAnsi="Verdana"/>
          <w:sz w:val="16"/>
          <w:szCs w:val="16"/>
        </w:rPr>
        <w:t>Establish what we have worked on regarding the pre-project plan</w:t>
      </w:r>
    </w:p>
    <w:p w14:paraId="733E66BD" w14:textId="2A9A60CB" w:rsidR="0057002E" w:rsidRPr="004F6A18" w:rsidRDefault="0057002E" w:rsidP="002F58C7">
      <w:pPr>
        <w:pStyle w:val="ListNumber2"/>
        <w:rPr>
          <w:rFonts w:ascii="Verdana" w:hAnsi="Verdana"/>
          <w:sz w:val="16"/>
          <w:szCs w:val="16"/>
        </w:rPr>
      </w:pPr>
      <w:r w:rsidRPr="004F6A18">
        <w:rPr>
          <w:rFonts w:ascii="Verdana" w:hAnsi="Verdana"/>
          <w:sz w:val="16"/>
          <w:szCs w:val="16"/>
        </w:rPr>
        <w:t>Walkthrough of the pre-project plan</w:t>
      </w:r>
    </w:p>
    <w:p w14:paraId="07B0DBB9" w14:textId="77777777" w:rsidR="004F6A18" w:rsidRPr="004F6A18" w:rsidRDefault="004F6A18" w:rsidP="0057002E">
      <w:pPr>
        <w:pStyle w:val="ListNumber2"/>
        <w:rPr>
          <w:rFonts w:ascii="Verdana" w:hAnsi="Verdana"/>
          <w:sz w:val="16"/>
          <w:szCs w:val="16"/>
        </w:rPr>
      </w:pPr>
      <w:r w:rsidRPr="004F6A18">
        <w:rPr>
          <w:rFonts w:ascii="Verdana" w:hAnsi="Verdana"/>
          <w:sz w:val="16"/>
          <w:szCs w:val="16"/>
        </w:rPr>
        <w:t>Feedback/review on the content of the pre-project plan</w:t>
      </w:r>
    </w:p>
    <w:p w14:paraId="4D682D7C" w14:textId="3EC48A68" w:rsidR="002F58C7" w:rsidRPr="004F6A18" w:rsidRDefault="004F6A18" w:rsidP="0057002E">
      <w:pPr>
        <w:pStyle w:val="ListNumber2"/>
        <w:rPr>
          <w:rFonts w:ascii="Verdana" w:hAnsi="Verdana"/>
          <w:sz w:val="16"/>
          <w:szCs w:val="16"/>
        </w:rPr>
      </w:pPr>
      <w:r w:rsidRPr="004F6A18">
        <w:rPr>
          <w:rFonts w:ascii="Verdana" w:hAnsi="Verdana"/>
          <w:sz w:val="16"/>
          <w:szCs w:val="16"/>
        </w:rPr>
        <w:t xml:space="preserve">Possibly </w:t>
      </w:r>
      <w:r>
        <w:rPr>
          <w:rFonts w:ascii="Verdana" w:hAnsi="Verdana"/>
          <w:sz w:val="16"/>
          <w:szCs w:val="16"/>
        </w:rPr>
        <w:t>other questions regarding the th</w:t>
      </w:r>
      <w:r w:rsidR="008729AF">
        <w:rPr>
          <w:rFonts w:ascii="Verdana" w:hAnsi="Verdana"/>
          <w:sz w:val="16"/>
          <w:szCs w:val="16"/>
        </w:rPr>
        <w:t>esis</w:t>
      </w:r>
    </w:p>
    <w:p w14:paraId="1B3020B5" w14:textId="58DA6460" w:rsidR="002F58C7" w:rsidRPr="00187E9F" w:rsidRDefault="002C6CC0" w:rsidP="00187E9F">
      <w:pPr>
        <w:pStyle w:val="Heading2"/>
        <w:rPr>
          <w:rFonts w:ascii="Verdana" w:hAnsi="Verdana"/>
          <w:sz w:val="20"/>
          <w:szCs w:val="20"/>
        </w:rPr>
      </w:pPr>
      <w:r w:rsidRPr="004F6A18">
        <w:rPr>
          <w:rFonts w:ascii="Verdana" w:hAnsi="Verdana"/>
          <w:sz w:val="20"/>
          <w:szCs w:val="20"/>
        </w:rPr>
        <w:t>Meeting Notes</w:t>
      </w:r>
    </w:p>
    <w:p w14:paraId="79839494" w14:textId="5393E879" w:rsidR="002F58C7" w:rsidRDefault="00D2219B" w:rsidP="00D2219B">
      <w:pPr>
        <w:pStyle w:val="BodyText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Travel expenses can be covered – Need to save the recites after </w:t>
      </w:r>
      <w:r w:rsidR="00A44EAE">
        <w:rPr>
          <w:rFonts w:ascii="Verdana" w:hAnsi="Verdana"/>
          <w:sz w:val="16"/>
          <w:szCs w:val="16"/>
        </w:rPr>
        <w:t>paying for expenses</w:t>
      </w:r>
    </w:p>
    <w:p w14:paraId="319445C1" w14:textId="77777777" w:rsidR="00B26978" w:rsidRDefault="00D2219B" w:rsidP="00D2219B">
      <w:pPr>
        <w:pStyle w:val="BodyText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Ask to get the funding for a hard drive- Saleh will investigate it</w:t>
      </w:r>
    </w:p>
    <w:p w14:paraId="5A606EA1" w14:textId="31105B83" w:rsidR="00D2219B" w:rsidRDefault="00B26978" w:rsidP="00B26978">
      <w:pPr>
        <w:pStyle w:val="BodyText"/>
        <w:numPr>
          <w:ilvl w:val="0"/>
          <w:numId w:val="6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E</w:t>
      </w:r>
      <w:r w:rsidR="00D2219B">
        <w:rPr>
          <w:rFonts w:ascii="Verdana" w:hAnsi="Verdana"/>
          <w:sz w:val="16"/>
          <w:szCs w:val="16"/>
        </w:rPr>
        <w:t>ither getting us one that NTNU already have or to get funding for it</w:t>
      </w:r>
    </w:p>
    <w:p w14:paraId="4A956976" w14:textId="75196AC7" w:rsidR="00B26978" w:rsidRDefault="00B26978" w:rsidP="00B26978">
      <w:pPr>
        <w:pStyle w:val="BodyText"/>
        <w:numPr>
          <w:ilvl w:val="0"/>
          <w:numId w:val="6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Saleh will ask Arne and the lab </w:t>
      </w:r>
    </w:p>
    <w:p w14:paraId="2BC577A7" w14:textId="0F260EFA" w:rsidR="003767B6" w:rsidRDefault="003767B6" w:rsidP="00D2219B">
      <w:pPr>
        <w:pStyle w:val="BodyText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Templates – Asked to give feedback to Arne that the template for the main report does not comply with the technical demands</w:t>
      </w:r>
      <w:r w:rsidR="00B26978">
        <w:rPr>
          <w:rFonts w:ascii="Verdana" w:hAnsi="Verdana"/>
          <w:sz w:val="16"/>
          <w:szCs w:val="16"/>
        </w:rPr>
        <w:t xml:space="preserve"> of the main report</w:t>
      </w:r>
    </w:p>
    <w:p w14:paraId="5ED187ED" w14:textId="42194EE8" w:rsidR="00D2219B" w:rsidRDefault="003767B6" w:rsidP="00D2219B">
      <w:pPr>
        <w:pStyle w:val="BodyText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Pre-project feedback</w:t>
      </w:r>
      <w:r w:rsidR="00A44EAE">
        <w:rPr>
          <w:rFonts w:ascii="Verdana" w:hAnsi="Verdana"/>
          <w:sz w:val="16"/>
          <w:szCs w:val="16"/>
        </w:rPr>
        <w:t xml:space="preserve"> from Saleh</w:t>
      </w:r>
      <w:r w:rsidR="00B26978">
        <w:rPr>
          <w:rFonts w:ascii="Verdana" w:hAnsi="Verdana"/>
          <w:sz w:val="16"/>
          <w:szCs w:val="16"/>
        </w:rPr>
        <w:t>:</w:t>
      </w:r>
    </w:p>
    <w:p w14:paraId="5DBF4A45" w14:textId="3DB5E866" w:rsidR="003767B6" w:rsidRDefault="003767B6" w:rsidP="003767B6">
      <w:pPr>
        <w:pStyle w:val="BodyText"/>
        <w:numPr>
          <w:ilvl w:val="0"/>
          <w:numId w:val="5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Change the funding </w:t>
      </w:r>
      <w:r w:rsidR="00A44EAE">
        <w:rPr>
          <w:rFonts w:ascii="Verdana" w:hAnsi="Verdana"/>
          <w:sz w:val="16"/>
          <w:szCs w:val="16"/>
        </w:rPr>
        <w:t xml:space="preserve">and materials </w:t>
      </w:r>
      <w:r>
        <w:rPr>
          <w:rFonts w:ascii="Verdana" w:hAnsi="Verdana"/>
          <w:sz w:val="16"/>
          <w:szCs w:val="16"/>
        </w:rPr>
        <w:t>section</w:t>
      </w:r>
    </w:p>
    <w:p w14:paraId="252560CE" w14:textId="6C2DE7C9" w:rsidR="003767B6" w:rsidRDefault="00187E9F" w:rsidP="003767B6">
      <w:pPr>
        <w:pStyle w:val="BodyText"/>
        <w:numPr>
          <w:ilvl w:val="0"/>
          <w:numId w:val="5"/>
        </w:num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Ris</w:t>
      </w:r>
      <w:r w:rsidR="00A44EAE">
        <w:rPr>
          <w:rFonts w:ascii="Verdana" w:hAnsi="Verdana"/>
          <w:sz w:val="16"/>
          <w:szCs w:val="16"/>
        </w:rPr>
        <w:t xml:space="preserve">k </w:t>
      </w:r>
      <w:r>
        <w:rPr>
          <w:rFonts w:ascii="Verdana" w:hAnsi="Verdana"/>
          <w:sz w:val="16"/>
          <w:szCs w:val="16"/>
        </w:rPr>
        <w:t xml:space="preserve">matrix and timeline </w:t>
      </w:r>
      <w:r w:rsidR="00A44EAE">
        <w:rPr>
          <w:rFonts w:ascii="Verdana" w:hAnsi="Verdana"/>
          <w:sz w:val="16"/>
          <w:szCs w:val="16"/>
        </w:rPr>
        <w:t>look</w:t>
      </w:r>
      <w:r>
        <w:rPr>
          <w:rFonts w:ascii="Verdana" w:hAnsi="Verdana"/>
          <w:sz w:val="16"/>
          <w:szCs w:val="16"/>
        </w:rPr>
        <w:t xml:space="preserve"> good</w:t>
      </w:r>
    </w:p>
    <w:p w14:paraId="2D05F6D0" w14:textId="6C344A26" w:rsidR="00187E9F" w:rsidRPr="004F6A18" w:rsidRDefault="00B74D93" w:rsidP="00B74D93">
      <w:pPr>
        <w:pStyle w:val="BodyText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Went over our progress in the project and what we plan to do next</w:t>
      </w:r>
    </w:p>
    <w:p w14:paraId="47E7F27E" w14:textId="77777777" w:rsidR="002F58C7" w:rsidRPr="004F6A18" w:rsidRDefault="002F58C7" w:rsidP="002F58C7">
      <w:pPr>
        <w:rPr>
          <w:rFonts w:ascii="Verdana" w:hAnsi="Verdana"/>
          <w:sz w:val="16"/>
          <w:szCs w:val="16"/>
        </w:rPr>
      </w:pPr>
    </w:p>
    <w:p w14:paraId="6C904591" w14:textId="77777777" w:rsidR="002F58C7" w:rsidRPr="004F6A18" w:rsidRDefault="002F58C7" w:rsidP="002F58C7">
      <w:pPr>
        <w:rPr>
          <w:rFonts w:ascii="Verdana" w:hAnsi="Verdana"/>
          <w:sz w:val="16"/>
          <w:szCs w:val="16"/>
        </w:rPr>
      </w:pPr>
    </w:p>
    <w:sectPr w:rsidR="002F58C7" w:rsidRPr="004F6A18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69FF6" w14:textId="77777777" w:rsidR="009F2DFE" w:rsidRDefault="009F2DFE" w:rsidP="002F58C7">
      <w:r>
        <w:separator/>
      </w:r>
    </w:p>
  </w:endnote>
  <w:endnote w:type="continuationSeparator" w:id="0">
    <w:p w14:paraId="6CEF2895" w14:textId="77777777" w:rsidR="009F2DFE" w:rsidRDefault="009F2DFE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9C89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F1E5B18" wp14:editId="7A9997F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25DAFD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778F" w14:textId="77777777" w:rsidR="009F2DFE" w:rsidRDefault="009F2DFE" w:rsidP="002F58C7">
      <w:r>
        <w:separator/>
      </w:r>
    </w:p>
  </w:footnote>
  <w:footnote w:type="continuationSeparator" w:id="0">
    <w:p w14:paraId="2A69F5C9" w14:textId="77777777" w:rsidR="009F2DFE" w:rsidRDefault="009F2DFE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F751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6D8C5372" wp14:editId="3B6A23AA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2EDEE6B9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E71648" wp14:editId="494ECD14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4E3DAF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38460A45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46633B"/>
    <w:multiLevelType w:val="hybridMultilevel"/>
    <w:tmpl w:val="1048EE22"/>
    <w:lvl w:ilvl="0" w:tplc="AFE8CD6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13414"/>
    <w:multiLevelType w:val="hybridMultilevel"/>
    <w:tmpl w:val="82A6B956"/>
    <w:lvl w:ilvl="0" w:tplc="EA264EC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845754206">
    <w:abstractNumId w:val="3"/>
  </w:num>
  <w:num w:numId="6" w16cid:durableId="775833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73"/>
    <w:rsid w:val="000B2DBB"/>
    <w:rsid w:val="00187E9F"/>
    <w:rsid w:val="002133BD"/>
    <w:rsid w:val="00245E85"/>
    <w:rsid w:val="002C6CC0"/>
    <w:rsid w:val="002F58C7"/>
    <w:rsid w:val="003767B6"/>
    <w:rsid w:val="004872E6"/>
    <w:rsid w:val="004B3BFF"/>
    <w:rsid w:val="004B53A2"/>
    <w:rsid w:val="004B5494"/>
    <w:rsid w:val="004E6532"/>
    <w:rsid w:val="004F6A18"/>
    <w:rsid w:val="00524391"/>
    <w:rsid w:val="00527BBF"/>
    <w:rsid w:val="0055128C"/>
    <w:rsid w:val="0057002E"/>
    <w:rsid w:val="00644E9C"/>
    <w:rsid w:val="00657F79"/>
    <w:rsid w:val="0081091E"/>
    <w:rsid w:val="008729AF"/>
    <w:rsid w:val="00935506"/>
    <w:rsid w:val="009F2DFE"/>
    <w:rsid w:val="00A2574B"/>
    <w:rsid w:val="00A44EAE"/>
    <w:rsid w:val="00AA3473"/>
    <w:rsid w:val="00B26978"/>
    <w:rsid w:val="00B74D93"/>
    <w:rsid w:val="00B84931"/>
    <w:rsid w:val="00C12171"/>
    <w:rsid w:val="00C90B36"/>
    <w:rsid w:val="00D2219B"/>
    <w:rsid w:val="00DA3D8E"/>
    <w:rsid w:val="00E32232"/>
    <w:rsid w:val="00EA2F0D"/>
    <w:rsid w:val="00F2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64647"/>
  <w15:chartTrackingRefBased/>
  <w15:docId w15:val="{42AB329F-3448-4107-9EBF-39BCC36C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gbe\Downloads\M&#248;tereferat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Møtereferat-eng.dotx</Template>
  <TotalTime>74</TotalTime>
  <Pages>1</Pages>
  <Words>186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</dc:creator>
  <cp:keywords/>
  <dc:description/>
  <cp:lastModifiedBy>Signe Berggren Ekern</cp:lastModifiedBy>
  <cp:revision>6</cp:revision>
  <dcterms:created xsi:type="dcterms:W3CDTF">2026-01-26T11:26:00Z</dcterms:created>
  <dcterms:modified xsi:type="dcterms:W3CDTF">2026-01-28T11:00:00Z</dcterms:modified>
</cp:coreProperties>
</file>