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BD2E" w14:textId="34635AAC" w:rsidR="00935506" w:rsidRPr="00AA729C" w:rsidRDefault="002F58C7" w:rsidP="002F58C7">
      <w:pPr>
        <w:pStyle w:val="Title"/>
        <w:rPr>
          <w:rFonts w:ascii="Verdana" w:hAnsi="Verdana"/>
          <w:sz w:val="40"/>
          <w:szCs w:val="44"/>
        </w:rPr>
      </w:pPr>
      <w:r w:rsidRPr="00AA729C">
        <w:rPr>
          <w:rFonts w:ascii="Verdana" w:hAnsi="Verdana"/>
          <w:sz w:val="40"/>
          <w:szCs w:val="44"/>
        </w:rPr>
        <w:t>Møte</w:t>
      </w:r>
      <w:r w:rsidR="00AA729C" w:rsidRPr="00AA729C">
        <w:rPr>
          <w:rFonts w:ascii="Verdana" w:hAnsi="Verdana"/>
          <w:sz w:val="40"/>
          <w:szCs w:val="44"/>
        </w:rPr>
        <w:t>innkalling</w:t>
      </w:r>
      <w:r w:rsidR="00AA729C">
        <w:rPr>
          <w:rFonts w:ascii="Verdana" w:hAnsi="Verdana"/>
          <w:sz w:val="40"/>
          <w:szCs w:val="44"/>
        </w:rPr>
        <w:t>/referat</w:t>
      </w:r>
      <w:r w:rsidR="00AA729C" w:rsidRPr="00AA729C">
        <w:rPr>
          <w:rFonts w:ascii="Verdana" w:hAnsi="Verdana"/>
          <w:sz w:val="40"/>
          <w:szCs w:val="4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2039"/>
        <w:gridCol w:w="1219"/>
        <w:gridCol w:w="2098"/>
        <w:gridCol w:w="2060"/>
      </w:tblGrid>
      <w:tr w:rsidR="00373302" w:rsidRPr="00AA729C" w14:paraId="37814890" w14:textId="752C039D" w:rsidTr="00373302">
        <w:trPr>
          <w:cantSplit/>
          <w:trHeight w:val="567"/>
        </w:trPr>
        <w:tc>
          <w:tcPr>
            <w:tcW w:w="1640" w:type="dxa"/>
          </w:tcPr>
          <w:p w14:paraId="4C445D49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Tilstede:</w:t>
            </w:r>
          </w:p>
        </w:tc>
        <w:tc>
          <w:tcPr>
            <w:tcW w:w="7416" w:type="dxa"/>
            <w:gridSpan w:val="4"/>
          </w:tcPr>
          <w:p w14:paraId="1F528597" w14:textId="135A7894" w:rsidR="00373302" w:rsidRPr="004F6A18" w:rsidRDefault="00373302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Signe Berggren Ekern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August Oksavik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Matthew Hunt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Bjørge Stavik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Turid Elde</w:t>
            </w:r>
            <w:r w:rsidR="000D104F">
              <w:rPr>
                <w:rFonts w:ascii="Verdana" w:hAnsi="Verdana"/>
                <w:sz w:val="16"/>
                <w:szCs w:val="16"/>
              </w:rPr>
              <w:t xml:space="preserve"> </w:t>
            </w:r>
            <w:r w:rsidR="00A95BF3">
              <w:rPr>
                <w:rFonts w:ascii="Verdana" w:hAnsi="Verdana"/>
                <w:sz w:val="16"/>
                <w:szCs w:val="16"/>
              </w:rPr>
              <w:br/>
            </w:r>
          </w:p>
        </w:tc>
      </w:tr>
      <w:tr w:rsidR="00373302" w:rsidRPr="00AA729C" w14:paraId="24D79082" w14:textId="3BDBC6AD" w:rsidTr="00373302">
        <w:trPr>
          <w:cantSplit/>
          <w:trHeight w:val="567"/>
        </w:trPr>
        <w:tc>
          <w:tcPr>
            <w:tcW w:w="1640" w:type="dxa"/>
          </w:tcPr>
          <w:p w14:paraId="75C97D92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Forfall:</w:t>
            </w:r>
          </w:p>
        </w:tc>
        <w:tc>
          <w:tcPr>
            <w:tcW w:w="7416" w:type="dxa"/>
            <w:gridSpan w:val="4"/>
          </w:tcPr>
          <w:p w14:paraId="322A2EF5" w14:textId="2A773DCC" w:rsidR="00373302" w:rsidRDefault="00365B88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6"/>
                <w:szCs w:val="16"/>
              </w:rPr>
              <w:t>Saleh Abdel-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Afou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Alaliyat</w:t>
            </w:r>
            <w:proofErr w:type="spellEnd"/>
          </w:p>
        </w:tc>
      </w:tr>
      <w:tr w:rsidR="00373302" w:rsidRPr="00AA729C" w14:paraId="2C558248" w14:textId="175848A5" w:rsidTr="00373302">
        <w:trPr>
          <w:cantSplit/>
          <w:trHeight w:val="567"/>
        </w:trPr>
        <w:tc>
          <w:tcPr>
            <w:tcW w:w="1640" w:type="dxa"/>
          </w:tcPr>
          <w:p w14:paraId="7CCF9F98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Kopi til:</w:t>
            </w:r>
          </w:p>
        </w:tc>
        <w:tc>
          <w:tcPr>
            <w:tcW w:w="7416" w:type="dxa"/>
            <w:gridSpan w:val="4"/>
          </w:tcPr>
          <w:p w14:paraId="403391D8" w14:textId="2125249C" w:rsidR="00373302" w:rsidRPr="00AA729C" w:rsidRDefault="00E05B0A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1DA09278" w14:textId="156EE2B0" w:rsidTr="00373302">
        <w:trPr>
          <w:cantSplit/>
          <w:trHeight w:val="567"/>
        </w:trPr>
        <w:tc>
          <w:tcPr>
            <w:tcW w:w="1640" w:type="dxa"/>
          </w:tcPr>
          <w:p w14:paraId="7388872E" w14:textId="5DF0FA25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Leder av møte:</w:t>
            </w:r>
          </w:p>
        </w:tc>
        <w:tc>
          <w:tcPr>
            <w:tcW w:w="3175" w:type="dxa"/>
            <w:gridSpan w:val="2"/>
          </w:tcPr>
          <w:p w14:paraId="57B6DF47" w14:textId="6767AB24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Signe Berggren Ekern</w:t>
            </w:r>
          </w:p>
        </w:tc>
        <w:tc>
          <w:tcPr>
            <w:tcW w:w="2138" w:type="dxa"/>
          </w:tcPr>
          <w:p w14:paraId="59FB3DE5" w14:textId="67B44A06" w:rsidR="00373302" w:rsidRPr="00373302" w:rsidRDefault="00373302" w:rsidP="002F58C7">
            <w:pPr>
              <w:pStyle w:val="BodyTex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373302">
              <w:rPr>
                <w:rFonts w:ascii="Verdana" w:hAnsi="Verdana"/>
                <w:b/>
                <w:bCs/>
                <w:sz w:val="18"/>
                <w:szCs w:val="18"/>
              </w:rPr>
              <w:t>Referent</w:t>
            </w:r>
          </w:p>
        </w:tc>
        <w:tc>
          <w:tcPr>
            <w:tcW w:w="2103" w:type="dxa"/>
          </w:tcPr>
          <w:p w14:paraId="168270BB" w14:textId="64FB0FA5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Matthew Hunt</w:t>
            </w:r>
          </w:p>
        </w:tc>
      </w:tr>
      <w:tr w:rsidR="00373302" w:rsidRPr="00AA729C" w14:paraId="4D56EA52" w14:textId="252B770C" w:rsidTr="00373302">
        <w:trPr>
          <w:cantSplit/>
          <w:trHeight w:val="567"/>
        </w:trPr>
        <w:tc>
          <w:tcPr>
            <w:tcW w:w="1640" w:type="dxa"/>
          </w:tcPr>
          <w:p w14:paraId="6773BE00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Møtedato/tid:</w:t>
            </w:r>
          </w:p>
        </w:tc>
        <w:tc>
          <w:tcPr>
            <w:tcW w:w="2070" w:type="dxa"/>
          </w:tcPr>
          <w:p w14:paraId="5E4CE887" w14:textId="70334761" w:rsidR="00373302" w:rsidRPr="00AA729C" w:rsidRDefault="00BE6563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Onsdag</w:t>
            </w:r>
            <w:r w:rsidR="00373302">
              <w:rPr>
                <w:rFonts w:ascii="Verdana" w:hAnsi="Verdana"/>
                <w:sz w:val="18"/>
                <w:szCs w:val="18"/>
              </w:rPr>
              <w:t xml:space="preserve"> </w:t>
            </w:r>
            <w:r w:rsidR="006A566C">
              <w:rPr>
                <w:rFonts w:ascii="Verdana" w:hAnsi="Verdana"/>
                <w:sz w:val="18"/>
                <w:szCs w:val="18"/>
              </w:rPr>
              <w:t>06</w:t>
            </w:r>
            <w:r w:rsidR="00373302">
              <w:rPr>
                <w:rFonts w:ascii="Verdana" w:hAnsi="Verdana"/>
                <w:sz w:val="18"/>
                <w:szCs w:val="18"/>
              </w:rPr>
              <w:t>.0</w:t>
            </w:r>
            <w:r w:rsidR="006A566C">
              <w:rPr>
                <w:rFonts w:ascii="Verdana" w:hAnsi="Verdana"/>
                <w:sz w:val="18"/>
                <w:szCs w:val="18"/>
              </w:rPr>
              <w:t>5</w:t>
            </w:r>
            <w:r w:rsidR="00373302">
              <w:rPr>
                <w:rFonts w:ascii="Verdana" w:hAnsi="Verdana"/>
                <w:sz w:val="18"/>
                <w:szCs w:val="18"/>
              </w:rPr>
              <w:t>.2026</w:t>
            </w:r>
            <w:r w:rsidR="00373302">
              <w:rPr>
                <w:rFonts w:ascii="Verdana" w:hAnsi="Verdana"/>
                <w:sz w:val="18"/>
                <w:szCs w:val="18"/>
              </w:rPr>
              <w:br/>
              <w:t xml:space="preserve">Kl: </w:t>
            </w:r>
            <w:r w:rsidR="006A566C">
              <w:rPr>
                <w:rFonts w:ascii="Verdana" w:hAnsi="Verdana"/>
                <w:sz w:val="18"/>
                <w:szCs w:val="18"/>
              </w:rPr>
              <w:t>09</w:t>
            </w:r>
            <w:r w:rsidR="00373302">
              <w:rPr>
                <w:rFonts w:ascii="Verdana" w:hAnsi="Verdana"/>
                <w:sz w:val="18"/>
                <w:szCs w:val="18"/>
              </w:rPr>
              <w:t>:</w:t>
            </w:r>
            <w:r w:rsidR="006A566C">
              <w:rPr>
                <w:rFonts w:ascii="Verdana" w:hAnsi="Verdana"/>
                <w:sz w:val="18"/>
                <w:szCs w:val="18"/>
              </w:rPr>
              <w:t>00</w:t>
            </w:r>
          </w:p>
        </w:tc>
        <w:tc>
          <w:tcPr>
            <w:tcW w:w="1105" w:type="dxa"/>
          </w:tcPr>
          <w:p w14:paraId="47817DC6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Møtested:</w:t>
            </w:r>
          </w:p>
        </w:tc>
        <w:tc>
          <w:tcPr>
            <w:tcW w:w="4241" w:type="dxa"/>
            <w:gridSpan w:val="2"/>
          </w:tcPr>
          <w:p w14:paraId="2A231D6B" w14:textId="079FC119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NTNU Ålesund – Ankeret</w:t>
            </w:r>
            <w:r>
              <w:rPr>
                <w:rFonts w:ascii="Verdana" w:hAnsi="Verdana"/>
                <w:sz w:val="18"/>
                <w:szCs w:val="18"/>
              </w:rPr>
              <w:br/>
            </w:r>
            <w:r w:rsidR="00E73C4E">
              <w:rPr>
                <w:rFonts w:ascii="Verdana" w:hAnsi="Verdana"/>
                <w:sz w:val="18"/>
                <w:szCs w:val="18"/>
              </w:rPr>
              <w:t>B216</w:t>
            </w:r>
          </w:p>
        </w:tc>
      </w:tr>
    </w:tbl>
    <w:p w14:paraId="1A682508" w14:textId="7504AFA2" w:rsidR="002F58C7" w:rsidRDefault="002F58C7" w:rsidP="002F58C7">
      <w:pPr>
        <w:pStyle w:val="Heading1"/>
        <w:rPr>
          <w:rFonts w:ascii="Verdana" w:hAnsi="Verdana"/>
          <w:sz w:val="28"/>
          <w:szCs w:val="28"/>
        </w:rPr>
      </w:pPr>
      <w:r w:rsidRPr="00AA729C">
        <w:rPr>
          <w:rFonts w:ascii="Verdana" w:hAnsi="Verdana"/>
          <w:sz w:val="28"/>
          <w:szCs w:val="28"/>
        </w:rPr>
        <w:t>Tema for møte</w:t>
      </w:r>
    </w:p>
    <w:p w14:paraId="473F33D6" w14:textId="03AB711E" w:rsidR="00AA729C" w:rsidRPr="00373302" w:rsidRDefault="00373302" w:rsidP="00AA729C">
      <w:pPr>
        <w:pStyle w:val="BodyText"/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</w:pPr>
      <w:r w:rsidRPr="00E73C4E">
        <w:rPr>
          <w:rFonts w:ascii="Verdana" w:hAnsi="Verdana"/>
          <w:sz w:val="20"/>
          <w:szCs w:val="20"/>
        </w:rPr>
        <w:t>Statusoppdatering</w:t>
      </w:r>
      <w:r w:rsidRPr="00E73C4E">
        <w:rPr>
          <w:rFonts w:ascii="Verdana" w:eastAsiaTheme="majorEastAsia" w:hAnsi="Verdana" w:cstheme="majorBidi"/>
          <w:sz w:val="20"/>
          <w:szCs w:val="20"/>
        </w:rPr>
        <w:t xml:space="preserve"> på prosjektet</w:t>
      </w:r>
      <w:r w:rsidR="00E73C4E" w:rsidRPr="00E73C4E">
        <w:rPr>
          <w:rFonts w:ascii="Verdana" w:eastAsiaTheme="majorEastAsia" w:hAnsi="Verdana" w:cstheme="majorBidi"/>
          <w:sz w:val="20"/>
          <w:szCs w:val="20"/>
        </w:rPr>
        <w:t xml:space="preserve"> og vise frem hvor langt vi har kommet </w:t>
      </w:r>
      <w:r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br/>
      </w:r>
      <w:r w:rsidRPr="00373302"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t xml:space="preserve"> </w:t>
      </w:r>
    </w:p>
    <w:p w14:paraId="28616432" w14:textId="77777777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Agenda</w:t>
      </w:r>
    </w:p>
    <w:p w14:paraId="3B4DA629" w14:textId="337B1C33" w:rsidR="002F58C7" w:rsidRPr="00E73C4E" w:rsidRDefault="00CE605A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Introduksjon av møte</w:t>
      </w:r>
    </w:p>
    <w:p w14:paraId="7492E248" w14:textId="0B1E4441" w:rsidR="006A566C" w:rsidRDefault="006A566C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Endringer i applikasjonen fra sist møte</w:t>
      </w:r>
    </w:p>
    <w:p w14:paraId="43B7F587" w14:textId="73B0EE1F" w:rsidR="006A566C" w:rsidRDefault="006A566C" w:rsidP="006A566C">
      <w:pPr>
        <w:pStyle w:val="ListNumber2"/>
        <w:numPr>
          <w:ilvl w:val="1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Project overview</w:t>
      </w:r>
    </w:p>
    <w:p w14:paraId="5DF135A7" w14:textId="7DA577C0" w:rsidR="006A566C" w:rsidRDefault="006A566C" w:rsidP="006A566C">
      <w:pPr>
        <w:pStyle w:val="ListNumber2"/>
        <w:numPr>
          <w:ilvl w:val="1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Remote deployment</w:t>
      </w:r>
    </w:p>
    <w:p w14:paraId="2071C607" w14:textId="77777777" w:rsidR="006A566C" w:rsidRDefault="006A566C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Spørsmål om bærekraft</w:t>
      </w:r>
    </w:p>
    <w:p w14:paraId="29C60662" w14:textId="61AA0043" w:rsidR="006A566C" w:rsidRDefault="006A566C" w:rsidP="006A566C">
      <w:pPr>
        <w:pStyle w:val="ListNumber2"/>
        <w:numPr>
          <w:ilvl w:val="1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Estimat på kostnader rundt </w:t>
      </w:r>
      <w:r w:rsidR="00D25DAA">
        <w:rPr>
          <w:rFonts w:ascii="Verdana" w:hAnsi="Verdana"/>
          <w:sz w:val="20"/>
          <w:szCs w:val="20"/>
        </w:rPr>
        <w:t>manuelt avvik</w:t>
      </w:r>
      <w:r>
        <w:rPr>
          <w:rFonts w:ascii="Verdana" w:hAnsi="Verdana"/>
          <w:sz w:val="20"/>
          <w:szCs w:val="20"/>
        </w:rPr>
        <w:t xml:space="preserve"> sjekk</w:t>
      </w:r>
    </w:p>
    <w:p w14:paraId="15F1D529" w14:textId="18AD9571" w:rsidR="006A566C" w:rsidRDefault="006A566C" w:rsidP="006A566C">
      <w:pPr>
        <w:pStyle w:val="ListNumber2"/>
        <w:numPr>
          <w:ilvl w:val="1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Estimat på utslipp og kostnader for fly oppdrag </w:t>
      </w:r>
    </w:p>
    <w:p w14:paraId="10F0790A" w14:textId="5884EC16" w:rsidR="006A566C" w:rsidRDefault="006A566C" w:rsidP="006A566C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Spørsmål angående line artefakt avvik</w:t>
      </w:r>
    </w:p>
    <w:p w14:paraId="106E6886" w14:textId="776B2FC4" w:rsidR="006A566C" w:rsidRDefault="006A566C" w:rsidP="006A566C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Dato for presentasjon for Kartverket </w:t>
      </w:r>
    </w:p>
    <w:p w14:paraId="0C913678" w14:textId="17AEE352" w:rsidR="006A566C" w:rsidRPr="006A566C" w:rsidRDefault="006A566C" w:rsidP="006A566C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Bachelor presentasjon </w:t>
      </w:r>
    </w:p>
    <w:p w14:paraId="35B705A5" w14:textId="7A46435B" w:rsidR="00425BED" w:rsidRDefault="00425BE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Planer for de neste ukene</w:t>
      </w:r>
    </w:p>
    <w:p w14:paraId="715B5190" w14:textId="69696C78" w:rsidR="00F2097B" w:rsidRDefault="00F2097B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Avslutning og mulighet for andre spørsmål</w:t>
      </w:r>
    </w:p>
    <w:p w14:paraId="7E18132F" w14:textId="395412FE" w:rsidR="002F58C7" w:rsidRPr="00E73C4E" w:rsidRDefault="00373302" w:rsidP="00F2097B">
      <w:pPr>
        <w:pStyle w:val="ListNumber2"/>
        <w:numPr>
          <w:ilvl w:val="0"/>
          <w:numId w:val="0"/>
        </w:numPr>
        <w:ind w:left="360"/>
        <w:rPr>
          <w:rFonts w:ascii="Verdana" w:hAnsi="Verdana"/>
          <w:sz w:val="16"/>
          <w:szCs w:val="16"/>
        </w:rPr>
      </w:pPr>
      <w:r w:rsidRPr="00E73C4E">
        <w:rPr>
          <w:rFonts w:ascii="Verdana" w:hAnsi="Verdana"/>
          <w:sz w:val="16"/>
          <w:szCs w:val="16"/>
        </w:rPr>
        <w:br/>
      </w:r>
    </w:p>
    <w:p w14:paraId="7CA4EFCD" w14:textId="62A677DE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Referat/Diskusjon</w:t>
      </w:r>
    </w:p>
    <w:p w14:paraId="060F831D" w14:textId="77777777" w:rsidR="009B5826" w:rsidRDefault="009B5826" w:rsidP="009B5826">
      <w:pPr>
        <w:rPr>
          <w:rFonts w:ascii="Verdana" w:hAnsi="Verdana"/>
          <w:sz w:val="18"/>
          <w:szCs w:val="18"/>
        </w:rPr>
      </w:pPr>
    </w:p>
    <w:p w14:paraId="489EA98C" w14:textId="410A47AB" w:rsidR="00D25DAA" w:rsidRPr="00D25DAA" w:rsidRDefault="00D25DAA" w:rsidP="00BE23B2">
      <w:pPr>
        <w:rPr>
          <w:rFonts w:ascii="Verdana" w:hAnsi="Verdana"/>
          <w:b/>
          <w:bCs/>
          <w:sz w:val="20"/>
          <w:szCs w:val="20"/>
        </w:rPr>
      </w:pPr>
      <w:r w:rsidRPr="00D25DAA">
        <w:rPr>
          <w:rFonts w:ascii="Verdana" w:hAnsi="Verdana"/>
          <w:b/>
          <w:bCs/>
          <w:sz w:val="20"/>
          <w:szCs w:val="20"/>
        </w:rPr>
        <w:t xml:space="preserve">Introduksjon </w:t>
      </w:r>
    </w:p>
    <w:p w14:paraId="7DBBC0B1" w14:textId="77777777" w:rsidR="00D25DAA" w:rsidRDefault="00D25DAA" w:rsidP="00D25DAA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>Vi</w:t>
      </w:r>
      <w:r w:rsidRPr="00D25DAA">
        <w:rPr>
          <w:rFonts w:ascii="Verdana" w:hAnsi="Verdana"/>
          <w:sz w:val="20"/>
          <w:szCs w:val="20"/>
        </w:rPr>
        <w:t>se</w:t>
      </w:r>
      <w:r w:rsidRPr="00D25DAA">
        <w:rPr>
          <w:rFonts w:ascii="Verdana" w:hAnsi="Verdana"/>
          <w:sz w:val="20"/>
          <w:szCs w:val="20"/>
        </w:rPr>
        <w:t xml:space="preserve">t fram rapporter osv. </w:t>
      </w:r>
    </w:p>
    <w:p w14:paraId="38449097" w14:textId="615E67AA" w:rsidR="00D25DAA" w:rsidRPr="00D25DAA" w:rsidRDefault="00D25DAA" w:rsidP="00D25DAA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Ingen kommentar </w:t>
      </w:r>
    </w:p>
    <w:p w14:paraId="4AF06A7B" w14:textId="77777777" w:rsidR="00D25DAA" w:rsidRPr="00D25DAA" w:rsidRDefault="00D25DAA" w:rsidP="00BE23B2">
      <w:pPr>
        <w:rPr>
          <w:rFonts w:ascii="Verdana" w:hAnsi="Verdana"/>
          <w:sz w:val="20"/>
          <w:szCs w:val="20"/>
        </w:rPr>
      </w:pPr>
    </w:p>
    <w:p w14:paraId="2CE6D9FB" w14:textId="77777777" w:rsidR="00D25DAA" w:rsidRPr="00D25DAA" w:rsidRDefault="00D25DAA" w:rsidP="00BE23B2">
      <w:p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b/>
          <w:bCs/>
          <w:sz w:val="20"/>
          <w:szCs w:val="20"/>
        </w:rPr>
        <w:t>Bærekraft</w:t>
      </w:r>
      <w:r w:rsidRPr="00D25DAA">
        <w:rPr>
          <w:rFonts w:ascii="Verdana" w:hAnsi="Verdana"/>
          <w:sz w:val="20"/>
          <w:szCs w:val="20"/>
        </w:rPr>
        <w:t>:</w:t>
      </w:r>
    </w:p>
    <w:p w14:paraId="378B7678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>150000</w:t>
      </w:r>
      <w:r w:rsidRPr="00D25DAA">
        <w:rPr>
          <w:rFonts w:ascii="Verdana" w:hAnsi="Verdana"/>
          <w:sz w:val="20"/>
          <w:szCs w:val="20"/>
        </w:rPr>
        <w:t>kr</w:t>
      </w:r>
      <w:r w:rsidRPr="00D25DAA">
        <w:rPr>
          <w:rFonts w:ascii="Verdana" w:hAnsi="Verdana"/>
          <w:sz w:val="20"/>
          <w:szCs w:val="20"/>
        </w:rPr>
        <w:t xml:space="preserve"> for </w:t>
      </w:r>
      <w:r w:rsidRPr="00D25DAA">
        <w:rPr>
          <w:rFonts w:ascii="Verdana" w:hAnsi="Verdana"/>
          <w:sz w:val="20"/>
          <w:szCs w:val="20"/>
        </w:rPr>
        <w:t xml:space="preserve">kun </w:t>
      </w:r>
      <w:r w:rsidRPr="00D25DAA">
        <w:rPr>
          <w:rFonts w:ascii="Verdana" w:hAnsi="Verdana"/>
          <w:sz w:val="20"/>
          <w:szCs w:val="20"/>
        </w:rPr>
        <w:t xml:space="preserve">å lette flyet. Aldri nok med en tur. Avhengig av prosjektets størrelse. </w:t>
      </w:r>
    </w:p>
    <w:p w14:paraId="220E8338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20-30 prosjekter i året med varierende størrelse. </w:t>
      </w:r>
    </w:p>
    <w:p w14:paraId="65653B73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>Prosjektene deles ofte i to, antall ganger de lander i løpet av prosjektet vil ha kostnad.</w:t>
      </w:r>
    </w:p>
    <w:p w14:paraId="4E31256B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Drivstoff-forbruk per flydd kilometer. Kartverket krever at 30% av vektinga på anskaffelse av tilbud er basert på bærekraft. </w:t>
      </w:r>
    </w:p>
    <w:p w14:paraId="0680BA23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Alle fly-baserte selskap leverer anbud basert på gamle bensindrevet fly. Stripene som skal flys vites på forhand, men "stiene" rundt kan variere veldig. Dette betyr </w:t>
      </w:r>
      <w:r w:rsidRPr="00D25DAA">
        <w:rPr>
          <w:rFonts w:ascii="Verdana" w:hAnsi="Verdana"/>
          <w:sz w:val="20"/>
          <w:szCs w:val="20"/>
        </w:rPr>
        <w:lastRenderedPageBreak/>
        <w:t xml:space="preserve">at det vil være mye mer flyging enn planlagt så kartverket må vurdere </w:t>
      </w:r>
      <w:proofErr w:type="spellStart"/>
      <w:r w:rsidRPr="00D25DAA">
        <w:rPr>
          <w:rFonts w:ascii="Verdana" w:hAnsi="Verdana"/>
          <w:sz w:val="20"/>
          <w:szCs w:val="20"/>
        </w:rPr>
        <w:t>flyplanene</w:t>
      </w:r>
      <w:proofErr w:type="spellEnd"/>
      <w:r w:rsidRPr="00D25DAA">
        <w:rPr>
          <w:rFonts w:ascii="Verdana" w:hAnsi="Verdana"/>
          <w:sz w:val="20"/>
          <w:szCs w:val="20"/>
        </w:rPr>
        <w:t xml:space="preserve"> grundig.</w:t>
      </w:r>
    </w:p>
    <w:p w14:paraId="332A2992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De bruker ikke turbo motor så det koster kanskje mer på bærekraft. </w:t>
      </w:r>
    </w:p>
    <w:p w14:paraId="638B3EFE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>Manuell sjekking ca. 250 bilder per time. I fjor ble det sjekket 126047 bilder.</w:t>
      </w:r>
    </w:p>
    <w:p w14:paraId="09743873" w14:textId="77777777" w:rsidR="00D25DAA" w:rsidRPr="00D25DAA" w:rsidRDefault="00D25DAA" w:rsidP="00D25DAA">
      <w:pPr>
        <w:ind w:left="360"/>
        <w:rPr>
          <w:rFonts w:ascii="Verdana" w:hAnsi="Verdana"/>
          <w:sz w:val="20"/>
          <w:szCs w:val="20"/>
        </w:rPr>
      </w:pPr>
    </w:p>
    <w:p w14:paraId="0A083871" w14:textId="5C1C701C" w:rsidR="00D25DAA" w:rsidRPr="00D25DAA" w:rsidRDefault="00D25DAA" w:rsidP="00D25DAA">
      <w:pPr>
        <w:rPr>
          <w:rFonts w:ascii="Verdana" w:hAnsi="Verdana"/>
          <w:b/>
          <w:bCs/>
          <w:sz w:val="20"/>
          <w:szCs w:val="20"/>
        </w:rPr>
      </w:pPr>
      <w:r w:rsidRPr="00D25DAA">
        <w:rPr>
          <w:rFonts w:ascii="Verdana" w:hAnsi="Verdana"/>
          <w:b/>
          <w:bCs/>
          <w:sz w:val="20"/>
          <w:szCs w:val="20"/>
        </w:rPr>
        <w:t>Lin</w:t>
      </w:r>
      <w:r w:rsidRPr="00D25DAA">
        <w:rPr>
          <w:rFonts w:ascii="Verdana" w:hAnsi="Verdana"/>
          <w:b/>
          <w:bCs/>
          <w:sz w:val="20"/>
          <w:szCs w:val="20"/>
        </w:rPr>
        <w:t>j</w:t>
      </w:r>
      <w:r w:rsidRPr="00D25DAA">
        <w:rPr>
          <w:rFonts w:ascii="Verdana" w:hAnsi="Verdana"/>
          <w:b/>
          <w:bCs/>
          <w:sz w:val="20"/>
          <w:szCs w:val="20"/>
        </w:rPr>
        <w:t xml:space="preserve">e </w:t>
      </w:r>
      <w:r w:rsidRPr="00D25DAA">
        <w:rPr>
          <w:rFonts w:ascii="Verdana" w:hAnsi="Verdana"/>
          <w:b/>
          <w:bCs/>
          <w:sz w:val="20"/>
          <w:szCs w:val="20"/>
        </w:rPr>
        <w:t>artefakt:</w:t>
      </w:r>
    </w:p>
    <w:p w14:paraId="145E02FC" w14:textId="24D27DAD" w:rsidR="00D25DAA" w:rsidRPr="00D25DAA" w:rsidRDefault="00D25DAA" w:rsidP="00D25DAA">
      <w:pPr>
        <w:pStyle w:val="ListParagraph"/>
        <w:numPr>
          <w:ilvl w:val="0"/>
          <w:numId w:val="13"/>
        </w:numPr>
        <w:ind w:left="360"/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De vet ikke helt hva som fører til feilene. </w:t>
      </w:r>
    </w:p>
    <w:p w14:paraId="606A216A" w14:textId="33F514C8" w:rsidR="00D25DAA" w:rsidRPr="00D25DAA" w:rsidRDefault="00D25DAA" w:rsidP="00D25DAA">
      <w:pPr>
        <w:pStyle w:val="ListParagraph"/>
        <w:numPr>
          <w:ilvl w:val="0"/>
          <w:numId w:val="13"/>
        </w:numPr>
        <w:ind w:left="360"/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Kan være overføringsfeil, kan være sensorfeil. Bjørge mener det er software feil ettersom feilen ikke systematisk følger gjennom hele datasettet. Mange feilkilder så det er vanskelig å finne hva som kan føre til dette. Dette er ikke et systematisk feil likt som svart-hvit bildene som er scannet som hadde flekker pga. smuss på plate under </w:t>
      </w:r>
      <w:proofErr w:type="spellStart"/>
      <w:r w:rsidRPr="00D25DAA">
        <w:rPr>
          <w:rFonts w:ascii="Verdana" w:hAnsi="Verdana"/>
          <w:sz w:val="20"/>
          <w:szCs w:val="20"/>
        </w:rPr>
        <w:t>scanning</w:t>
      </w:r>
      <w:proofErr w:type="spellEnd"/>
      <w:r w:rsidRPr="00D25DAA">
        <w:rPr>
          <w:rFonts w:ascii="Verdana" w:hAnsi="Verdana"/>
          <w:sz w:val="20"/>
          <w:szCs w:val="20"/>
        </w:rPr>
        <w:t xml:space="preserve">. </w:t>
      </w:r>
    </w:p>
    <w:p w14:paraId="6853B846" w14:textId="6FB90072" w:rsidR="00D25DAA" w:rsidRPr="00D25DAA" w:rsidRDefault="00D25DAA" w:rsidP="00D25DAA">
      <w:pPr>
        <w:pStyle w:val="ListParagraph"/>
        <w:numPr>
          <w:ilvl w:val="0"/>
          <w:numId w:val="13"/>
        </w:numPr>
        <w:ind w:left="360"/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>Turid</w:t>
      </w:r>
      <w:r w:rsidRPr="00D25DAA">
        <w:rPr>
          <w:rFonts w:ascii="Verdana" w:hAnsi="Verdana"/>
          <w:sz w:val="20"/>
          <w:szCs w:val="20"/>
        </w:rPr>
        <w:t xml:space="preserve"> kommer til å </w:t>
      </w:r>
      <w:r w:rsidRPr="00D25DAA">
        <w:rPr>
          <w:rFonts w:ascii="Verdana" w:hAnsi="Verdana"/>
          <w:sz w:val="20"/>
          <w:szCs w:val="20"/>
        </w:rPr>
        <w:t>spør</w:t>
      </w:r>
      <w:r w:rsidRPr="00D25DAA">
        <w:rPr>
          <w:rFonts w:ascii="Verdana" w:hAnsi="Verdana"/>
          <w:sz w:val="20"/>
          <w:szCs w:val="20"/>
        </w:rPr>
        <w:t>re</w:t>
      </w:r>
      <w:r w:rsidRPr="00D25DAA">
        <w:rPr>
          <w:rFonts w:ascii="Verdana" w:hAnsi="Verdana"/>
          <w:sz w:val="20"/>
          <w:szCs w:val="20"/>
        </w:rPr>
        <w:t xml:space="preserve"> Andreas</w:t>
      </w:r>
      <w:r w:rsidRPr="00D25DAA">
        <w:rPr>
          <w:rFonts w:ascii="Verdana" w:hAnsi="Verdana"/>
          <w:sz w:val="20"/>
          <w:szCs w:val="20"/>
        </w:rPr>
        <w:t xml:space="preserve"> Korsnes og komme tilbake med svar</w:t>
      </w:r>
      <w:r>
        <w:rPr>
          <w:rFonts w:ascii="Verdana" w:hAnsi="Verdana"/>
          <w:sz w:val="20"/>
          <w:szCs w:val="20"/>
        </w:rPr>
        <w:t xml:space="preserve"> på epost</w:t>
      </w:r>
    </w:p>
    <w:p w14:paraId="6CD25BEC" w14:textId="77777777" w:rsidR="00D25DAA" w:rsidRPr="00D25DAA" w:rsidRDefault="00D25DAA" w:rsidP="00D25DAA">
      <w:pPr>
        <w:rPr>
          <w:rFonts w:ascii="Verdana" w:hAnsi="Verdana"/>
          <w:sz w:val="20"/>
          <w:szCs w:val="20"/>
        </w:rPr>
      </w:pPr>
    </w:p>
    <w:p w14:paraId="03099FA4" w14:textId="77777777" w:rsidR="00D25DAA" w:rsidRPr="00D25DAA" w:rsidRDefault="00D25DAA" w:rsidP="00D25DAA">
      <w:pPr>
        <w:rPr>
          <w:rFonts w:ascii="Verdana" w:hAnsi="Verdana"/>
          <w:b/>
          <w:bCs/>
          <w:sz w:val="20"/>
          <w:szCs w:val="20"/>
        </w:rPr>
      </w:pPr>
      <w:r w:rsidRPr="00D25DAA">
        <w:rPr>
          <w:rFonts w:ascii="Verdana" w:hAnsi="Verdana"/>
          <w:b/>
          <w:bCs/>
          <w:sz w:val="20"/>
          <w:szCs w:val="20"/>
        </w:rPr>
        <w:t>Dato for presentasjon</w:t>
      </w:r>
      <w:r w:rsidRPr="00D25DAA">
        <w:rPr>
          <w:rFonts w:ascii="Verdana" w:hAnsi="Verdana"/>
          <w:b/>
          <w:bCs/>
          <w:sz w:val="20"/>
          <w:szCs w:val="20"/>
        </w:rPr>
        <w:t>:</w:t>
      </w:r>
    </w:p>
    <w:p w14:paraId="0794DCE9" w14:textId="2CACB788" w:rsidR="00D25DAA" w:rsidRPr="00D25DAA" w:rsidRDefault="00D25DAA" w:rsidP="00D25DAA">
      <w:pPr>
        <w:pStyle w:val="ListParagraph"/>
        <w:numPr>
          <w:ilvl w:val="0"/>
          <w:numId w:val="13"/>
        </w:numPr>
        <w:ind w:left="360"/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Blir </w:t>
      </w:r>
      <w:r w:rsidRPr="00D25DAA">
        <w:rPr>
          <w:rFonts w:ascii="Verdana" w:hAnsi="Verdana"/>
          <w:sz w:val="20"/>
          <w:szCs w:val="20"/>
        </w:rPr>
        <w:t xml:space="preserve">for kartverket den </w:t>
      </w:r>
      <w:r>
        <w:rPr>
          <w:rFonts w:ascii="Verdana" w:hAnsi="Verdana"/>
          <w:sz w:val="20"/>
          <w:szCs w:val="20"/>
        </w:rPr>
        <w:t>29.m</w:t>
      </w:r>
      <w:r w:rsidRPr="00D25DAA">
        <w:rPr>
          <w:rFonts w:ascii="Verdana" w:hAnsi="Verdana"/>
          <w:sz w:val="20"/>
          <w:szCs w:val="20"/>
        </w:rPr>
        <w:t>ai</w:t>
      </w:r>
      <w:r>
        <w:rPr>
          <w:rFonts w:ascii="Verdana" w:hAnsi="Verdana"/>
          <w:sz w:val="20"/>
          <w:szCs w:val="20"/>
        </w:rPr>
        <w:t xml:space="preserve"> i</w:t>
      </w:r>
      <w:r w:rsidRPr="00D25DAA">
        <w:rPr>
          <w:rFonts w:ascii="Verdana" w:hAnsi="Verdana"/>
          <w:sz w:val="20"/>
          <w:szCs w:val="20"/>
        </w:rPr>
        <w:t xml:space="preserve"> Molde klokken 10. </w:t>
      </w:r>
    </w:p>
    <w:p w14:paraId="0D6EBE4C" w14:textId="4B75F95D" w:rsidR="00D25DAA" w:rsidRPr="00D25DAA" w:rsidRDefault="00D25DAA" w:rsidP="00D25DAA">
      <w:pPr>
        <w:pStyle w:val="ListParagraph"/>
        <w:numPr>
          <w:ilvl w:val="0"/>
          <w:numId w:val="13"/>
        </w:numPr>
        <w:ind w:left="360"/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De sender en møteinvitasjon. </w:t>
      </w:r>
    </w:p>
    <w:p w14:paraId="15A4AFFA" w14:textId="77777777" w:rsidR="00D25DAA" w:rsidRPr="00D25DAA" w:rsidRDefault="00D25DAA" w:rsidP="00D25DAA">
      <w:pPr>
        <w:rPr>
          <w:rFonts w:ascii="Verdana" w:hAnsi="Verdana"/>
          <w:sz w:val="20"/>
          <w:szCs w:val="20"/>
        </w:rPr>
      </w:pPr>
    </w:p>
    <w:p w14:paraId="703C1FA7" w14:textId="77777777" w:rsidR="00D25DAA" w:rsidRPr="00D25DAA" w:rsidRDefault="00D25DAA" w:rsidP="00D25DAA">
      <w:pPr>
        <w:rPr>
          <w:rFonts w:ascii="Verdana" w:hAnsi="Verdana"/>
          <w:b/>
          <w:bCs/>
          <w:sz w:val="20"/>
          <w:szCs w:val="20"/>
        </w:rPr>
      </w:pPr>
      <w:r w:rsidRPr="00D25DAA">
        <w:rPr>
          <w:rFonts w:ascii="Verdana" w:hAnsi="Verdana"/>
          <w:b/>
          <w:bCs/>
          <w:sz w:val="20"/>
          <w:szCs w:val="20"/>
        </w:rPr>
        <w:t>Bachelorpresentasjon</w:t>
      </w:r>
      <w:r w:rsidRPr="00D25DAA">
        <w:rPr>
          <w:rFonts w:ascii="Verdana" w:hAnsi="Verdana"/>
          <w:b/>
          <w:bCs/>
          <w:sz w:val="20"/>
          <w:szCs w:val="20"/>
        </w:rPr>
        <w:t>:</w:t>
      </w:r>
    </w:p>
    <w:p w14:paraId="328E0D13" w14:textId="77777777" w:rsidR="00D25DAA" w:rsidRPr="00D25DAA" w:rsidRDefault="00D25DAA" w:rsidP="00D25DAA">
      <w:pPr>
        <w:pStyle w:val="ListParagraph"/>
        <w:numPr>
          <w:ilvl w:val="0"/>
          <w:numId w:val="13"/>
        </w:numPr>
        <w:ind w:left="360"/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De skal undersøke og komme tilbake med dette. </w:t>
      </w:r>
    </w:p>
    <w:p w14:paraId="56177E2C" w14:textId="77777777" w:rsidR="00D25DAA" w:rsidRPr="00D25DAA" w:rsidRDefault="00D25DAA" w:rsidP="00D25DAA">
      <w:pPr>
        <w:rPr>
          <w:rFonts w:ascii="Verdana" w:hAnsi="Verdana"/>
          <w:sz w:val="20"/>
          <w:szCs w:val="20"/>
        </w:rPr>
      </w:pPr>
    </w:p>
    <w:p w14:paraId="6986C9AF" w14:textId="77777777" w:rsidR="00D25DAA" w:rsidRPr="00E876BD" w:rsidRDefault="00D25DAA" w:rsidP="00D25DAA">
      <w:pPr>
        <w:rPr>
          <w:rFonts w:ascii="Verdana" w:hAnsi="Verdana"/>
          <w:b/>
          <w:bCs/>
          <w:sz w:val="20"/>
          <w:szCs w:val="20"/>
        </w:rPr>
      </w:pPr>
      <w:r w:rsidRPr="00E876BD">
        <w:rPr>
          <w:rFonts w:ascii="Verdana" w:hAnsi="Verdana"/>
          <w:b/>
          <w:bCs/>
          <w:sz w:val="20"/>
          <w:szCs w:val="20"/>
        </w:rPr>
        <w:t>Planer de neste ukene</w:t>
      </w:r>
      <w:r w:rsidRPr="00E876BD">
        <w:rPr>
          <w:rFonts w:ascii="Verdana" w:hAnsi="Verdana"/>
          <w:b/>
          <w:bCs/>
          <w:sz w:val="20"/>
          <w:szCs w:val="20"/>
        </w:rPr>
        <w:t>:</w:t>
      </w:r>
    </w:p>
    <w:p w14:paraId="0FF8ECC2" w14:textId="008D180C" w:rsidR="00D25DAA" w:rsidRPr="00E876BD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E876BD">
        <w:rPr>
          <w:rFonts w:ascii="Verdana" w:hAnsi="Verdana"/>
          <w:sz w:val="20"/>
          <w:szCs w:val="20"/>
        </w:rPr>
        <w:t>Jobbe med d</w:t>
      </w:r>
      <w:r w:rsidRPr="00E876BD">
        <w:rPr>
          <w:rFonts w:ascii="Verdana" w:hAnsi="Verdana"/>
          <w:sz w:val="20"/>
          <w:szCs w:val="20"/>
        </w:rPr>
        <w:t xml:space="preserve">okumentasjon og </w:t>
      </w:r>
      <w:r w:rsidRPr="00E876BD">
        <w:rPr>
          <w:rFonts w:ascii="Verdana" w:hAnsi="Verdana"/>
          <w:sz w:val="20"/>
          <w:szCs w:val="20"/>
        </w:rPr>
        <w:t>r</w:t>
      </w:r>
      <w:r w:rsidRPr="00E876BD">
        <w:rPr>
          <w:rFonts w:ascii="Verdana" w:hAnsi="Verdana"/>
          <w:sz w:val="20"/>
          <w:szCs w:val="20"/>
        </w:rPr>
        <w:t xml:space="preserve">apport </w:t>
      </w:r>
      <w:r w:rsidRPr="00E876BD">
        <w:rPr>
          <w:rFonts w:ascii="Verdana" w:hAnsi="Verdana"/>
          <w:sz w:val="20"/>
          <w:szCs w:val="20"/>
        </w:rPr>
        <w:t>hovedsakelig</w:t>
      </w:r>
      <w:r w:rsidRPr="00E876BD">
        <w:rPr>
          <w:rFonts w:ascii="Verdana" w:hAnsi="Verdana"/>
          <w:sz w:val="20"/>
          <w:szCs w:val="20"/>
        </w:rPr>
        <w:t xml:space="preserve">. </w:t>
      </w:r>
    </w:p>
    <w:p w14:paraId="327A814B" w14:textId="0EDEF98E" w:rsidR="00D25DAA" w:rsidRPr="00E876BD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Blir ikke noe møte før oppgaven er i boks og vi blir å presentere det.</w:t>
      </w:r>
    </w:p>
    <w:p w14:paraId="5603400E" w14:textId="77777777" w:rsidR="00D25DAA" w:rsidRPr="00D25DAA" w:rsidRDefault="00D25DAA" w:rsidP="00D25DAA">
      <w:pPr>
        <w:rPr>
          <w:rFonts w:ascii="Verdana" w:hAnsi="Verdana"/>
          <w:sz w:val="20"/>
          <w:szCs w:val="20"/>
        </w:rPr>
      </w:pPr>
    </w:p>
    <w:p w14:paraId="602C5A18" w14:textId="77777777" w:rsidR="00D25DAA" w:rsidRPr="00D25DAA" w:rsidRDefault="00D25DAA" w:rsidP="00D25DAA">
      <w:pPr>
        <w:rPr>
          <w:rFonts w:ascii="Verdana" w:hAnsi="Verdana"/>
          <w:b/>
          <w:bCs/>
          <w:sz w:val="20"/>
          <w:szCs w:val="20"/>
        </w:rPr>
      </w:pPr>
      <w:r w:rsidRPr="00D25DAA">
        <w:rPr>
          <w:rFonts w:ascii="Verdana" w:hAnsi="Verdana"/>
          <w:b/>
          <w:bCs/>
          <w:sz w:val="20"/>
          <w:szCs w:val="20"/>
        </w:rPr>
        <w:t>Avslutning</w:t>
      </w:r>
      <w:r w:rsidRPr="00D25DAA">
        <w:rPr>
          <w:rFonts w:ascii="Verdana" w:hAnsi="Verdana"/>
          <w:b/>
          <w:bCs/>
          <w:sz w:val="20"/>
          <w:szCs w:val="20"/>
        </w:rPr>
        <w:t xml:space="preserve"> og andre spørsmål</w:t>
      </w:r>
      <w:r w:rsidRPr="00D25DAA">
        <w:rPr>
          <w:rFonts w:ascii="Verdana" w:hAnsi="Verdana"/>
          <w:b/>
          <w:bCs/>
          <w:sz w:val="20"/>
          <w:szCs w:val="20"/>
        </w:rPr>
        <w:t>:</w:t>
      </w:r>
      <w:r w:rsidRPr="00D25DAA">
        <w:rPr>
          <w:rFonts w:ascii="Verdana" w:hAnsi="Verdana"/>
          <w:b/>
          <w:bCs/>
          <w:sz w:val="20"/>
          <w:szCs w:val="20"/>
        </w:rPr>
        <w:t xml:space="preserve"> </w:t>
      </w:r>
    </w:p>
    <w:p w14:paraId="7C4EF86E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De syntes vi har løst oppgaven godt, spesielt med såpass vag problemstilling. </w:t>
      </w:r>
    </w:p>
    <w:p w14:paraId="40CBE926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Kan muligens ta oppgaven videre som en master-oppgave. </w:t>
      </w:r>
    </w:p>
    <w:p w14:paraId="75ED613A" w14:textId="77777777" w:rsidR="00D25DAA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 xml:space="preserve">Turid sjekker angående linje avvik på bilder. Kartverket diskuterer. </w:t>
      </w:r>
    </w:p>
    <w:p w14:paraId="2AEFADE8" w14:textId="69BC3FED" w:rsidR="00BE23B2" w:rsidRPr="00D25DAA" w:rsidRDefault="00D25DAA" w:rsidP="00D25DAA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D25DAA">
        <w:rPr>
          <w:rFonts w:ascii="Verdana" w:hAnsi="Verdana"/>
          <w:sz w:val="20"/>
          <w:szCs w:val="20"/>
        </w:rPr>
        <w:t>Vi tar med optimalisering osv. på rapporten ettersom det kan veie opp ganske mye på karakter osv.</w:t>
      </w:r>
      <w:r w:rsidR="00BE23B2" w:rsidRPr="00D25DAA">
        <w:rPr>
          <w:rFonts w:ascii="Verdana" w:hAnsi="Verdana"/>
          <w:sz w:val="20"/>
          <w:szCs w:val="20"/>
        </w:rPr>
        <w:t> </w:t>
      </w:r>
    </w:p>
    <w:sectPr w:rsidR="00BE23B2" w:rsidRPr="00D25DAA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FC4D7" w14:textId="77777777" w:rsidR="002D1C6C" w:rsidRDefault="002D1C6C" w:rsidP="002F58C7">
      <w:r>
        <w:separator/>
      </w:r>
    </w:p>
  </w:endnote>
  <w:endnote w:type="continuationSeparator" w:id="0">
    <w:p w14:paraId="66B70BE4" w14:textId="77777777" w:rsidR="002D1C6C" w:rsidRDefault="002D1C6C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BBB2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5079C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2662" w14:textId="77777777" w:rsidR="002D1C6C" w:rsidRDefault="002D1C6C" w:rsidP="002F58C7">
      <w:r>
        <w:separator/>
      </w:r>
    </w:p>
  </w:footnote>
  <w:footnote w:type="continuationSeparator" w:id="0">
    <w:p w14:paraId="0A523B7C" w14:textId="77777777" w:rsidR="002D1C6C" w:rsidRDefault="002D1C6C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53D6" w14:textId="16548628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 w:rsidR="009B5826"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</w:p>
  <w:p w14:paraId="608B228A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76A10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4B8F44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B64B70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ECF610A"/>
    <w:multiLevelType w:val="hybridMultilevel"/>
    <w:tmpl w:val="337EE56E"/>
    <w:lvl w:ilvl="0" w:tplc="D00A94C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C3053"/>
    <w:multiLevelType w:val="hybridMultilevel"/>
    <w:tmpl w:val="2370D6D6"/>
    <w:lvl w:ilvl="0" w:tplc="6FEE5FC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B07A9"/>
    <w:multiLevelType w:val="hybridMultilevel"/>
    <w:tmpl w:val="1E70365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B490A"/>
    <w:multiLevelType w:val="hybridMultilevel"/>
    <w:tmpl w:val="FA2E4E18"/>
    <w:lvl w:ilvl="0" w:tplc="30BC12FE">
      <w:numFmt w:val="bullet"/>
      <w:lvlText w:val="-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E3632"/>
    <w:multiLevelType w:val="hybridMultilevel"/>
    <w:tmpl w:val="B9CEB0E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35093"/>
    <w:multiLevelType w:val="hybridMultilevel"/>
    <w:tmpl w:val="16E21A28"/>
    <w:lvl w:ilvl="0" w:tplc="24C632D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7"/>
  </w:num>
  <w:num w:numId="4" w16cid:durableId="146361582">
    <w:abstractNumId w:val="2"/>
  </w:num>
  <w:num w:numId="5" w16cid:durableId="187372426">
    <w:abstractNumId w:val="8"/>
  </w:num>
  <w:num w:numId="6" w16cid:durableId="1470592258">
    <w:abstractNumId w:val="5"/>
  </w:num>
  <w:num w:numId="7" w16cid:durableId="46027416">
    <w:abstractNumId w:val="0"/>
  </w:num>
  <w:num w:numId="8" w16cid:durableId="444890635">
    <w:abstractNumId w:val="0"/>
  </w:num>
  <w:num w:numId="9" w16cid:durableId="250552374">
    <w:abstractNumId w:val="0"/>
  </w:num>
  <w:num w:numId="10" w16cid:durableId="741491740">
    <w:abstractNumId w:val="4"/>
  </w:num>
  <w:num w:numId="11" w16cid:durableId="2061055329">
    <w:abstractNumId w:val="6"/>
  </w:num>
  <w:num w:numId="12" w16cid:durableId="911964612">
    <w:abstractNumId w:val="0"/>
  </w:num>
  <w:num w:numId="13" w16cid:durableId="1838300499">
    <w:abstractNumId w:val="3"/>
  </w:num>
  <w:num w:numId="14" w16cid:durableId="1990595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9C"/>
    <w:rsid w:val="00016F9E"/>
    <w:rsid w:val="00080F44"/>
    <w:rsid w:val="000B2DBB"/>
    <w:rsid w:val="000D104F"/>
    <w:rsid w:val="000F3E69"/>
    <w:rsid w:val="0024364F"/>
    <w:rsid w:val="00245E85"/>
    <w:rsid w:val="00251C7D"/>
    <w:rsid w:val="002D1C6C"/>
    <w:rsid w:val="002F58C7"/>
    <w:rsid w:val="002F763F"/>
    <w:rsid w:val="00365B88"/>
    <w:rsid w:val="00373302"/>
    <w:rsid w:val="0037392E"/>
    <w:rsid w:val="003D3392"/>
    <w:rsid w:val="00425BED"/>
    <w:rsid w:val="004872E6"/>
    <w:rsid w:val="004B2964"/>
    <w:rsid w:val="004B3BFF"/>
    <w:rsid w:val="004B53A2"/>
    <w:rsid w:val="004B5494"/>
    <w:rsid w:val="004E04D8"/>
    <w:rsid w:val="004E6532"/>
    <w:rsid w:val="005212DD"/>
    <w:rsid w:val="00524391"/>
    <w:rsid w:val="00527BBF"/>
    <w:rsid w:val="0053492B"/>
    <w:rsid w:val="00594D52"/>
    <w:rsid w:val="00612E71"/>
    <w:rsid w:val="006A566C"/>
    <w:rsid w:val="007634F1"/>
    <w:rsid w:val="008B26EF"/>
    <w:rsid w:val="008B2F81"/>
    <w:rsid w:val="00907D62"/>
    <w:rsid w:val="00916FE5"/>
    <w:rsid w:val="00935506"/>
    <w:rsid w:val="009A42C6"/>
    <w:rsid w:val="009B5826"/>
    <w:rsid w:val="009F4B0D"/>
    <w:rsid w:val="00A2188E"/>
    <w:rsid w:val="00A45313"/>
    <w:rsid w:val="00A95BF3"/>
    <w:rsid w:val="00AA729C"/>
    <w:rsid w:val="00B33967"/>
    <w:rsid w:val="00B36499"/>
    <w:rsid w:val="00BE23B2"/>
    <w:rsid w:val="00BE6563"/>
    <w:rsid w:val="00C0724C"/>
    <w:rsid w:val="00C9627B"/>
    <w:rsid w:val="00CE605A"/>
    <w:rsid w:val="00D25DAA"/>
    <w:rsid w:val="00D81E32"/>
    <w:rsid w:val="00DD325D"/>
    <w:rsid w:val="00E03625"/>
    <w:rsid w:val="00E05B0A"/>
    <w:rsid w:val="00E32232"/>
    <w:rsid w:val="00E55A1D"/>
    <w:rsid w:val="00E73C4E"/>
    <w:rsid w:val="00E773FD"/>
    <w:rsid w:val="00E83AFC"/>
    <w:rsid w:val="00E876BD"/>
    <w:rsid w:val="00EA2F0D"/>
    <w:rsid w:val="00EB0DAE"/>
    <w:rsid w:val="00EB2FE3"/>
    <w:rsid w:val="00F2097B"/>
    <w:rsid w:val="00F4338B"/>
    <w:rsid w:val="00FC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26F1F"/>
  <w15:chartTrackingRefBased/>
  <w15:docId w15:val="{FA7DF821-6947-4E62-B84E-96E1F2E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be\Downloads\M&#248;tereferat-nor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A1AEF-DFEE-4F85-B187-F69CEF86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Møtereferat-nor (1).dotx</Template>
  <TotalTime>481</TotalTime>
  <Pages>2</Pages>
  <Words>440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</dc:creator>
  <cp:keywords/>
  <dc:description/>
  <cp:lastModifiedBy>Signe Berggren Ekern</cp:lastModifiedBy>
  <cp:revision>17</cp:revision>
  <cp:lastPrinted>2026-02-11T08:21:00Z</cp:lastPrinted>
  <dcterms:created xsi:type="dcterms:W3CDTF">2026-02-11T08:24:00Z</dcterms:created>
  <dcterms:modified xsi:type="dcterms:W3CDTF">2026-05-11T13:36:00Z</dcterms:modified>
</cp:coreProperties>
</file>