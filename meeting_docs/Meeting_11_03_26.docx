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BD2E" w14:textId="34635AAC" w:rsidR="00935506" w:rsidRPr="00AA729C" w:rsidRDefault="002F58C7" w:rsidP="002F58C7">
      <w:pPr>
        <w:pStyle w:val="Title"/>
        <w:rPr>
          <w:rFonts w:ascii="Verdana" w:hAnsi="Verdana"/>
          <w:sz w:val="40"/>
          <w:szCs w:val="44"/>
        </w:rPr>
      </w:pPr>
      <w:r w:rsidRPr="00AA729C">
        <w:rPr>
          <w:rFonts w:ascii="Verdana" w:hAnsi="Verdana"/>
          <w:sz w:val="40"/>
          <w:szCs w:val="44"/>
        </w:rPr>
        <w:t>Møte</w:t>
      </w:r>
      <w:r w:rsidR="00AA729C" w:rsidRPr="00AA729C">
        <w:rPr>
          <w:rFonts w:ascii="Verdana" w:hAnsi="Verdana"/>
          <w:sz w:val="40"/>
          <w:szCs w:val="44"/>
        </w:rPr>
        <w:t>innkalling</w:t>
      </w:r>
      <w:r w:rsidR="00AA729C">
        <w:rPr>
          <w:rFonts w:ascii="Verdana" w:hAnsi="Verdana"/>
          <w:sz w:val="40"/>
          <w:szCs w:val="44"/>
        </w:rPr>
        <w:t>/referat</w:t>
      </w:r>
      <w:r w:rsidR="00AA729C" w:rsidRPr="00AA729C">
        <w:rPr>
          <w:rFonts w:ascii="Verdana" w:hAnsi="Verdana"/>
          <w:sz w:val="40"/>
          <w:szCs w:val="4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2039"/>
        <w:gridCol w:w="1219"/>
        <w:gridCol w:w="2098"/>
        <w:gridCol w:w="2060"/>
      </w:tblGrid>
      <w:tr w:rsidR="00373302" w:rsidRPr="00AA729C" w14:paraId="37814890" w14:textId="752C039D" w:rsidTr="00373302">
        <w:trPr>
          <w:cantSplit/>
          <w:trHeight w:val="567"/>
        </w:trPr>
        <w:tc>
          <w:tcPr>
            <w:tcW w:w="1640" w:type="dxa"/>
          </w:tcPr>
          <w:p w14:paraId="4C445D49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Tilstede:</w:t>
            </w:r>
          </w:p>
        </w:tc>
        <w:tc>
          <w:tcPr>
            <w:tcW w:w="7416" w:type="dxa"/>
            <w:gridSpan w:val="4"/>
          </w:tcPr>
          <w:p w14:paraId="1F528597" w14:textId="2004590B" w:rsidR="00373302" w:rsidRPr="004F6A18" w:rsidRDefault="00373302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Signe Berggren Ekern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August Oksavik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Matthew Hunt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Bjørge Stavik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Turid Elde</w:t>
            </w:r>
            <w:r>
              <w:rPr>
                <w:rFonts w:ascii="Verdana" w:hAnsi="Verdana"/>
                <w:sz w:val="16"/>
                <w:szCs w:val="16"/>
              </w:rPr>
              <w:br/>
              <w:t xml:space="preserve">Sander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Jyhne</w:t>
            </w:r>
            <w:proofErr w:type="spellEnd"/>
            <w:r w:rsidR="00E73C4E">
              <w:rPr>
                <w:rFonts w:ascii="Verdana" w:hAnsi="Verdana"/>
                <w:sz w:val="16"/>
                <w:szCs w:val="16"/>
              </w:rPr>
              <w:t xml:space="preserve"> </w:t>
            </w:r>
            <w:r w:rsidR="00A95BF3">
              <w:rPr>
                <w:rFonts w:ascii="Verdana" w:hAnsi="Verdana"/>
                <w:sz w:val="16"/>
                <w:szCs w:val="16"/>
              </w:rPr>
              <w:br/>
              <w:t>Saleh Abdel-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Afou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Alaliyat</w:t>
            </w:r>
            <w:proofErr w:type="spellEnd"/>
          </w:p>
        </w:tc>
      </w:tr>
      <w:tr w:rsidR="00373302" w:rsidRPr="00AA729C" w14:paraId="24D79082" w14:textId="3BDBC6AD" w:rsidTr="00373302">
        <w:trPr>
          <w:cantSplit/>
          <w:trHeight w:val="567"/>
        </w:trPr>
        <w:tc>
          <w:tcPr>
            <w:tcW w:w="1640" w:type="dxa"/>
          </w:tcPr>
          <w:p w14:paraId="75C97D92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Forfall:</w:t>
            </w:r>
          </w:p>
        </w:tc>
        <w:tc>
          <w:tcPr>
            <w:tcW w:w="7416" w:type="dxa"/>
            <w:gridSpan w:val="4"/>
          </w:tcPr>
          <w:p w14:paraId="322A2EF5" w14:textId="4C966E25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2C558248" w14:textId="175848A5" w:rsidTr="00373302">
        <w:trPr>
          <w:cantSplit/>
          <w:trHeight w:val="567"/>
        </w:trPr>
        <w:tc>
          <w:tcPr>
            <w:tcW w:w="1640" w:type="dxa"/>
          </w:tcPr>
          <w:p w14:paraId="7CCF9F98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Kopi til:</w:t>
            </w:r>
          </w:p>
        </w:tc>
        <w:tc>
          <w:tcPr>
            <w:tcW w:w="7416" w:type="dxa"/>
            <w:gridSpan w:val="4"/>
          </w:tcPr>
          <w:p w14:paraId="403391D8" w14:textId="2125249C" w:rsidR="00373302" w:rsidRPr="00AA729C" w:rsidRDefault="00E05B0A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1DA09278" w14:textId="156EE2B0" w:rsidTr="00373302">
        <w:trPr>
          <w:cantSplit/>
          <w:trHeight w:val="567"/>
        </w:trPr>
        <w:tc>
          <w:tcPr>
            <w:tcW w:w="1640" w:type="dxa"/>
          </w:tcPr>
          <w:p w14:paraId="7388872E" w14:textId="5DF0FA25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Leder av møte:</w:t>
            </w:r>
          </w:p>
        </w:tc>
        <w:tc>
          <w:tcPr>
            <w:tcW w:w="3175" w:type="dxa"/>
            <w:gridSpan w:val="2"/>
          </w:tcPr>
          <w:p w14:paraId="57B6DF47" w14:textId="6767AB24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Signe Berggren Ekern</w:t>
            </w:r>
          </w:p>
        </w:tc>
        <w:tc>
          <w:tcPr>
            <w:tcW w:w="2138" w:type="dxa"/>
          </w:tcPr>
          <w:p w14:paraId="59FB3DE5" w14:textId="67B44A06" w:rsidR="00373302" w:rsidRPr="00373302" w:rsidRDefault="00373302" w:rsidP="002F58C7">
            <w:pPr>
              <w:pStyle w:val="BodyTex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373302">
              <w:rPr>
                <w:rFonts w:ascii="Verdana" w:hAnsi="Verdana"/>
                <w:b/>
                <w:bCs/>
                <w:sz w:val="18"/>
                <w:szCs w:val="18"/>
              </w:rPr>
              <w:t>Referent</w:t>
            </w:r>
          </w:p>
        </w:tc>
        <w:tc>
          <w:tcPr>
            <w:tcW w:w="2103" w:type="dxa"/>
          </w:tcPr>
          <w:p w14:paraId="168270BB" w14:textId="64FB0FA5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Matthew Hunt</w:t>
            </w:r>
          </w:p>
        </w:tc>
      </w:tr>
      <w:tr w:rsidR="00373302" w:rsidRPr="00AA729C" w14:paraId="4D56EA52" w14:textId="252B770C" w:rsidTr="00373302">
        <w:trPr>
          <w:cantSplit/>
          <w:trHeight w:val="567"/>
        </w:trPr>
        <w:tc>
          <w:tcPr>
            <w:tcW w:w="1640" w:type="dxa"/>
          </w:tcPr>
          <w:p w14:paraId="6773BE00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Møtedato/tid:</w:t>
            </w:r>
          </w:p>
        </w:tc>
        <w:tc>
          <w:tcPr>
            <w:tcW w:w="2070" w:type="dxa"/>
          </w:tcPr>
          <w:p w14:paraId="5E4CE887" w14:textId="2D639FC8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Fredag 1</w:t>
            </w:r>
            <w:r w:rsidR="0053492B">
              <w:rPr>
                <w:rFonts w:ascii="Verdana" w:hAnsi="Verdana"/>
                <w:sz w:val="18"/>
                <w:szCs w:val="18"/>
              </w:rPr>
              <w:t>3</w:t>
            </w:r>
            <w:r>
              <w:rPr>
                <w:rFonts w:ascii="Verdana" w:hAnsi="Verdana"/>
                <w:sz w:val="18"/>
                <w:szCs w:val="18"/>
              </w:rPr>
              <w:t>.02.2026</w:t>
            </w:r>
            <w:r>
              <w:rPr>
                <w:rFonts w:ascii="Verdana" w:hAnsi="Verdana"/>
                <w:sz w:val="18"/>
                <w:szCs w:val="18"/>
              </w:rPr>
              <w:br/>
              <w:t>Kl: 12:30</w:t>
            </w:r>
          </w:p>
        </w:tc>
        <w:tc>
          <w:tcPr>
            <w:tcW w:w="1105" w:type="dxa"/>
          </w:tcPr>
          <w:p w14:paraId="47817DC6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Møtested:</w:t>
            </w:r>
          </w:p>
        </w:tc>
        <w:tc>
          <w:tcPr>
            <w:tcW w:w="4241" w:type="dxa"/>
            <w:gridSpan w:val="2"/>
          </w:tcPr>
          <w:p w14:paraId="2A231D6B" w14:textId="079FC119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NTNU Ålesund – Ankeret</w:t>
            </w:r>
            <w:r>
              <w:rPr>
                <w:rFonts w:ascii="Verdana" w:hAnsi="Verdana"/>
                <w:sz w:val="18"/>
                <w:szCs w:val="18"/>
              </w:rPr>
              <w:br/>
            </w:r>
            <w:r w:rsidR="00E73C4E">
              <w:rPr>
                <w:rFonts w:ascii="Verdana" w:hAnsi="Verdana"/>
                <w:sz w:val="18"/>
                <w:szCs w:val="18"/>
              </w:rPr>
              <w:t>B216</w:t>
            </w:r>
          </w:p>
        </w:tc>
      </w:tr>
    </w:tbl>
    <w:p w14:paraId="1A682508" w14:textId="7AAA4CF4" w:rsidR="002F58C7" w:rsidRDefault="00373302" w:rsidP="002F58C7">
      <w:pPr>
        <w:pStyle w:val="Heading1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/>
      </w:r>
      <w:r w:rsidR="002F58C7" w:rsidRPr="00AA729C">
        <w:rPr>
          <w:rFonts w:ascii="Verdana" w:hAnsi="Verdana"/>
          <w:sz w:val="28"/>
          <w:szCs w:val="28"/>
        </w:rPr>
        <w:t>Tema for møte</w:t>
      </w:r>
    </w:p>
    <w:p w14:paraId="473F33D6" w14:textId="03AB711E" w:rsidR="00AA729C" w:rsidRPr="00373302" w:rsidRDefault="00373302" w:rsidP="00AA729C">
      <w:pPr>
        <w:pStyle w:val="BodyText"/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</w:pPr>
      <w:r w:rsidRPr="00E73C4E">
        <w:rPr>
          <w:rFonts w:ascii="Verdana" w:hAnsi="Verdana"/>
          <w:sz w:val="20"/>
          <w:szCs w:val="20"/>
        </w:rPr>
        <w:t>Statusoppdatering</w:t>
      </w:r>
      <w:r w:rsidRPr="00E73C4E">
        <w:rPr>
          <w:rFonts w:ascii="Verdana" w:eastAsiaTheme="majorEastAsia" w:hAnsi="Verdana" w:cstheme="majorBidi"/>
          <w:sz w:val="20"/>
          <w:szCs w:val="20"/>
        </w:rPr>
        <w:t xml:space="preserve"> på prosjektet</w:t>
      </w:r>
      <w:r w:rsidR="00E73C4E" w:rsidRPr="00E73C4E">
        <w:rPr>
          <w:rFonts w:ascii="Verdana" w:eastAsiaTheme="majorEastAsia" w:hAnsi="Verdana" w:cstheme="majorBidi"/>
          <w:sz w:val="20"/>
          <w:szCs w:val="20"/>
        </w:rPr>
        <w:t xml:space="preserve"> og vise frem hvor langt vi har kommet </w:t>
      </w:r>
      <w:r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br/>
      </w:r>
      <w:r w:rsidRPr="00373302"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t xml:space="preserve"> </w:t>
      </w:r>
    </w:p>
    <w:p w14:paraId="28616432" w14:textId="77777777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Agenda</w:t>
      </w:r>
    </w:p>
    <w:p w14:paraId="3B4DA629" w14:textId="337B1C33" w:rsidR="002F58C7" w:rsidRPr="00E73C4E" w:rsidRDefault="00CE605A" w:rsidP="002F58C7">
      <w:pPr>
        <w:pStyle w:val="ListNumber2"/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Introduksjon av møte</w:t>
      </w:r>
    </w:p>
    <w:p w14:paraId="319BE7BC" w14:textId="631F4DE9" w:rsidR="00CE605A" w:rsidRDefault="00CE605A" w:rsidP="00E73C4E">
      <w:pPr>
        <w:pStyle w:val="ListNumber2"/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Status på framgangen i prosjektet</w:t>
      </w:r>
      <w:r w:rsidR="002F58C7" w:rsidRPr="00E73C4E">
        <w:rPr>
          <w:rFonts w:ascii="Verdana" w:hAnsi="Verdana"/>
          <w:sz w:val="20"/>
          <w:szCs w:val="20"/>
        </w:rPr>
        <w:t xml:space="preserve"> </w:t>
      </w:r>
    </w:p>
    <w:p w14:paraId="75236E09" w14:textId="47614834" w:rsidR="00E73C4E" w:rsidRDefault="00E73C4E" w:rsidP="00E73C4E">
      <w:pPr>
        <w:pStyle w:val="ListNumber2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Vise frem hvor langt vi har kommet på frontenden</w:t>
      </w:r>
    </w:p>
    <w:p w14:paraId="1B1E3653" w14:textId="35465218" w:rsidR="00E83AFC" w:rsidRDefault="00E83AFC" w:rsidP="00E73C4E">
      <w:pPr>
        <w:pStyle w:val="ListNumber2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Tileing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</w:p>
    <w:p w14:paraId="1636C2DE" w14:textId="5AA2EBAC" w:rsidR="00E73C4E" w:rsidRDefault="00E73C4E" w:rsidP="00E73C4E">
      <w:pPr>
        <w:pStyle w:val="ListNumber2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Gi oppdatering på hvor langt vi har kommet på algoritmen for analysen</w:t>
      </w:r>
    </w:p>
    <w:p w14:paraId="7E18132F" w14:textId="09CE2A41" w:rsidR="002F58C7" w:rsidRPr="00E73C4E" w:rsidRDefault="00CE605A" w:rsidP="002F58C7">
      <w:pPr>
        <w:pStyle w:val="ListNumber2"/>
        <w:rPr>
          <w:rFonts w:ascii="Verdana" w:hAnsi="Verdana"/>
          <w:sz w:val="16"/>
          <w:szCs w:val="16"/>
        </w:rPr>
      </w:pPr>
      <w:r w:rsidRPr="00E73C4E">
        <w:rPr>
          <w:rFonts w:ascii="Verdana" w:hAnsi="Verdana"/>
          <w:sz w:val="20"/>
          <w:szCs w:val="20"/>
        </w:rPr>
        <w:t>Avslutning og mulighet for andre spørsmål</w:t>
      </w:r>
      <w:r w:rsidR="00373302" w:rsidRPr="00E73C4E">
        <w:rPr>
          <w:rFonts w:ascii="Verdana" w:hAnsi="Verdana"/>
          <w:sz w:val="16"/>
          <w:szCs w:val="16"/>
        </w:rPr>
        <w:br/>
      </w:r>
    </w:p>
    <w:p w14:paraId="7CA4EFCD" w14:textId="62A677DE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Referat/Diskusjon</w:t>
      </w:r>
    </w:p>
    <w:p w14:paraId="5E9083E2" w14:textId="1F6C8488" w:rsidR="002F58C7" w:rsidRPr="00AA729C" w:rsidRDefault="00E05B0A" w:rsidP="002F58C7">
      <w:pPr>
        <w:pStyle w:val="BodyTex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</w:p>
    <w:p w14:paraId="096BF945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0E466EF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3F1C85C0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4443E62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5351448C" w14:textId="77777777" w:rsidR="00AA729C" w:rsidRPr="00AA729C" w:rsidRDefault="00AA729C">
      <w:pPr>
        <w:rPr>
          <w:rFonts w:ascii="Verdana" w:hAnsi="Verdana"/>
          <w:sz w:val="18"/>
          <w:szCs w:val="18"/>
        </w:rPr>
      </w:pPr>
    </w:p>
    <w:sectPr w:rsidR="00AA729C" w:rsidRPr="00AA729C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0EE6" w14:textId="77777777" w:rsidR="00C9627B" w:rsidRDefault="00C9627B" w:rsidP="002F58C7">
      <w:r>
        <w:separator/>
      </w:r>
    </w:p>
  </w:endnote>
  <w:endnote w:type="continuationSeparator" w:id="0">
    <w:p w14:paraId="44F84A8F" w14:textId="77777777" w:rsidR="00C9627B" w:rsidRDefault="00C9627B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BBB2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5079C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F3F9" w14:textId="77777777" w:rsidR="00C9627B" w:rsidRDefault="00C9627B" w:rsidP="002F58C7">
      <w:r>
        <w:separator/>
      </w:r>
    </w:p>
  </w:footnote>
  <w:footnote w:type="continuationSeparator" w:id="0">
    <w:p w14:paraId="33FF85B4" w14:textId="77777777" w:rsidR="00C9627B" w:rsidRDefault="00C9627B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53D6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</w:p>
  <w:p w14:paraId="608B228A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76A10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4B8F44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9C"/>
    <w:rsid w:val="000B2DBB"/>
    <w:rsid w:val="00245E85"/>
    <w:rsid w:val="002F58C7"/>
    <w:rsid w:val="002F763F"/>
    <w:rsid w:val="00373302"/>
    <w:rsid w:val="0037392E"/>
    <w:rsid w:val="004872E6"/>
    <w:rsid w:val="004B3BFF"/>
    <w:rsid w:val="004B53A2"/>
    <w:rsid w:val="004B5494"/>
    <w:rsid w:val="004E6532"/>
    <w:rsid w:val="00524391"/>
    <w:rsid w:val="00527BBF"/>
    <w:rsid w:val="0053492B"/>
    <w:rsid w:val="00594D52"/>
    <w:rsid w:val="008B26EF"/>
    <w:rsid w:val="00935506"/>
    <w:rsid w:val="009F4B0D"/>
    <w:rsid w:val="00A95BF3"/>
    <w:rsid w:val="00AA729C"/>
    <w:rsid w:val="00C9627B"/>
    <w:rsid w:val="00CE605A"/>
    <w:rsid w:val="00D81E32"/>
    <w:rsid w:val="00E05B0A"/>
    <w:rsid w:val="00E32232"/>
    <w:rsid w:val="00E55A1D"/>
    <w:rsid w:val="00E73C4E"/>
    <w:rsid w:val="00E83AFC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26F1F"/>
  <w15:chartTrackingRefBased/>
  <w15:docId w15:val="{FA7DF821-6947-4E62-B84E-96E1F2E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be\Downloads\M&#248;tereferat-nor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A1AEF-DFEE-4F85-B187-F69CEF86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Møtereferat-nor (1).dotx</Template>
  <TotalTime>5</TotalTime>
  <Pages>1</Pages>
  <Words>104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</dc:creator>
  <cp:keywords/>
  <dc:description/>
  <cp:lastModifiedBy>Signe Berggren Ekern</cp:lastModifiedBy>
  <cp:revision>5</cp:revision>
  <cp:lastPrinted>2026-02-11T08:21:00Z</cp:lastPrinted>
  <dcterms:created xsi:type="dcterms:W3CDTF">2026-02-11T08:24:00Z</dcterms:created>
  <dcterms:modified xsi:type="dcterms:W3CDTF">2026-03-11T07:48:00Z</dcterms:modified>
</cp:coreProperties>
</file>